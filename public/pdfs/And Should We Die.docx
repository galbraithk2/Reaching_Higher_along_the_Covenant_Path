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8877" w14:textId="77777777" w:rsidR="00A10B92" w:rsidRPr="00C05AEE" w:rsidRDefault="00A10B92" w:rsidP="004C1700">
      <w:pPr>
        <w:jc w:val="center"/>
        <w:rPr>
          <w:rFonts w:ascii="Californian FB" w:hAnsi="Californian FB"/>
          <w:sz w:val="96"/>
        </w:rPr>
      </w:pPr>
    </w:p>
    <w:p w14:paraId="7F8A1C63" w14:textId="77777777" w:rsidR="004C1700" w:rsidRPr="00C05AEE" w:rsidRDefault="004C1700" w:rsidP="004C1700">
      <w:pPr>
        <w:jc w:val="center"/>
        <w:rPr>
          <w:rFonts w:ascii="Californian FB" w:hAnsi="Californian FB"/>
          <w:sz w:val="96"/>
        </w:rPr>
      </w:pPr>
    </w:p>
    <w:p w14:paraId="706FF607" w14:textId="77777777" w:rsidR="004C1700" w:rsidRPr="00C05AEE" w:rsidRDefault="004C1700" w:rsidP="004C1700">
      <w:pPr>
        <w:jc w:val="center"/>
        <w:rPr>
          <w:rFonts w:ascii="Californian FB" w:hAnsi="Californian FB"/>
          <w:sz w:val="96"/>
        </w:rPr>
      </w:pPr>
    </w:p>
    <w:p w14:paraId="123E5252" w14:textId="77777777" w:rsidR="004C1700" w:rsidRPr="00C05AEE" w:rsidRDefault="004C1700" w:rsidP="004C1700">
      <w:pPr>
        <w:jc w:val="center"/>
        <w:rPr>
          <w:rFonts w:ascii="Californian FB" w:hAnsi="Californian FB"/>
          <w:sz w:val="96"/>
        </w:rPr>
      </w:pPr>
    </w:p>
    <w:p w14:paraId="7BE8DD4A" w14:textId="77777777" w:rsidR="004C1700" w:rsidRPr="00C05AEE" w:rsidRDefault="004C1700" w:rsidP="004C1700">
      <w:pPr>
        <w:jc w:val="center"/>
        <w:rPr>
          <w:rFonts w:ascii="Californian FB" w:hAnsi="Californian FB"/>
          <w:sz w:val="96"/>
        </w:rPr>
      </w:pPr>
      <w:r w:rsidRPr="00C05AEE">
        <w:rPr>
          <w:rFonts w:ascii="Californian FB" w:hAnsi="Californian FB"/>
          <w:sz w:val="96"/>
        </w:rPr>
        <w:t>And should we die…</w:t>
      </w:r>
    </w:p>
    <w:p w14:paraId="2F7E675B" w14:textId="77777777" w:rsidR="004C1700" w:rsidRPr="00C05AEE" w:rsidRDefault="004C1700" w:rsidP="004C1700">
      <w:pPr>
        <w:jc w:val="center"/>
        <w:rPr>
          <w:rFonts w:ascii="Californian FB" w:hAnsi="Californian FB"/>
          <w:sz w:val="96"/>
        </w:rPr>
      </w:pPr>
      <w:proofErr w:type="gramStart"/>
      <w:r w:rsidRPr="00C05AEE">
        <w:rPr>
          <w:rFonts w:ascii="Californian FB" w:hAnsi="Californian FB"/>
          <w:sz w:val="96"/>
        </w:rPr>
        <w:t>all</w:t>
      </w:r>
      <w:proofErr w:type="gramEnd"/>
      <w:r w:rsidRPr="00C05AEE">
        <w:rPr>
          <w:rFonts w:ascii="Californian FB" w:hAnsi="Californian FB"/>
          <w:sz w:val="96"/>
        </w:rPr>
        <w:t xml:space="preserve"> is well.</w:t>
      </w:r>
    </w:p>
    <w:p w14:paraId="1F4FD11F" w14:textId="77777777" w:rsidR="004C1700" w:rsidRPr="00C05AEE" w:rsidRDefault="004C1700" w:rsidP="004C1700">
      <w:pPr>
        <w:jc w:val="center"/>
        <w:rPr>
          <w:rFonts w:ascii="Californian FB" w:hAnsi="Californian FB"/>
          <w:sz w:val="96"/>
        </w:rPr>
      </w:pPr>
    </w:p>
    <w:p w14:paraId="54165B8A" w14:textId="77777777" w:rsidR="004C1700" w:rsidRPr="00C05AEE" w:rsidRDefault="004C1700" w:rsidP="004C1700">
      <w:pPr>
        <w:rPr>
          <w:rFonts w:ascii="Californian FB" w:hAnsi="Californian FB"/>
          <w:sz w:val="96"/>
        </w:rPr>
      </w:pPr>
    </w:p>
    <w:p w14:paraId="78C2AFB2" w14:textId="77777777" w:rsidR="004C1700" w:rsidRPr="00CE3D78" w:rsidRDefault="004C1700" w:rsidP="004C1700">
      <w:pPr>
        <w:jc w:val="center"/>
        <w:rPr>
          <w:rFonts w:ascii="Californian FB" w:hAnsi="Californian FB"/>
          <w:sz w:val="56"/>
          <w:szCs w:val="22"/>
        </w:rPr>
      </w:pPr>
      <w:r w:rsidRPr="00CE3D78">
        <w:rPr>
          <w:rFonts w:ascii="Californian FB" w:hAnsi="Californian FB"/>
          <w:sz w:val="56"/>
          <w:szCs w:val="22"/>
        </w:rPr>
        <w:t>A binder of last instruction</w:t>
      </w:r>
    </w:p>
    <w:p w14:paraId="5FDB3573" w14:textId="77777777" w:rsidR="004C1700" w:rsidRPr="00C05AEE" w:rsidRDefault="004C1700" w:rsidP="004C1700">
      <w:pPr>
        <w:jc w:val="center"/>
        <w:rPr>
          <w:rFonts w:ascii="Californian FB" w:hAnsi="Californian FB"/>
          <w:sz w:val="32"/>
        </w:rPr>
      </w:pPr>
      <w:r w:rsidRPr="00C05AEE">
        <w:rPr>
          <w:rFonts w:ascii="Californian FB" w:hAnsi="Californian FB"/>
          <w:sz w:val="32"/>
        </w:rPr>
        <w:t xml:space="preserve">Your thoughtful planning </w:t>
      </w:r>
    </w:p>
    <w:p w14:paraId="779E6B4B" w14:textId="77777777" w:rsidR="004C1700" w:rsidRPr="00C05AEE" w:rsidRDefault="004C1700" w:rsidP="004C1700">
      <w:pPr>
        <w:jc w:val="center"/>
        <w:rPr>
          <w:rFonts w:ascii="Californian FB" w:hAnsi="Californian FB"/>
          <w:sz w:val="38"/>
        </w:rPr>
      </w:pPr>
      <w:r w:rsidRPr="00C05AEE">
        <w:rPr>
          <w:rFonts w:ascii="Californian FB" w:hAnsi="Californian FB"/>
          <w:sz w:val="32"/>
        </w:rPr>
        <w:t>will endure as an expression of love for your family</w:t>
      </w:r>
      <w:r w:rsidRPr="00C05AEE">
        <w:rPr>
          <w:rFonts w:ascii="Californian FB" w:hAnsi="Californian FB"/>
          <w:sz w:val="38"/>
        </w:rPr>
        <w:t>.</w:t>
      </w:r>
    </w:p>
    <w:p w14:paraId="13871961" w14:textId="77777777" w:rsidR="004C1700" w:rsidRPr="00C05AEE" w:rsidRDefault="004C1700" w:rsidP="004C1700">
      <w:pPr>
        <w:jc w:val="center"/>
        <w:rPr>
          <w:rFonts w:ascii="Californian FB" w:hAnsi="Californian FB"/>
          <w:sz w:val="20"/>
        </w:rPr>
      </w:pPr>
    </w:p>
    <w:p w14:paraId="40E55EE7" w14:textId="77777777" w:rsidR="004C1700" w:rsidRPr="00C05AEE" w:rsidRDefault="004C1700" w:rsidP="004C1700">
      <w:pPr>
        <w:jc w:val="center"/>
        <w:rPr>
          <w:rFonts w:ascii="Californian FB" w:hAnsi="Californian FB"/>
          <w:sz w:val="20"/>
        </w:rPr>
      </w:pPr>
    </w:p>
    <w:p w14:paraId="3A769464" w14:textId="77777777" w:rsidR="004C1700" w:rsidRPr="00C05AEE" w:rsidRDefault="004C1700" w:rsidP="004C1700">
      <w:pPr>
        <w:jc w:val="center"/>
        <w:rPr>
          <w:rFonts w:ascii="Californian FB" w:hAnsi="Californian FB"/>
          <w:sz w:val="20"/>
        </w:rPr>
      </w:pPr>
    </w:p>
    <w:p w14:paraId="72279D50" w14:textId="77777777" w:rsidR="004C1700" w:rsidRPr="00C05AEE" w:rsidRDefault="004C1700" w:rsidP="004C1700">
      <w:pPr>
        <w:jc w:val="center"/>
        <w:rPr>
          <w:rFonts w:ascii="Californian FB" w:hAnsi="Californian FB"/>
          <w:sz w:val="20"/>
        </w:rPr>
      </w:pPr>
    </w:p>
    <w:p w14:paraId="74CAEFDC" w14:textId="77777777" w:rsidR="004C1700" w:rsidRDefault="004C1700" w:rsidP="004C1700">
      <w:pPr>
        <w:rPr>
          <w:rFonts w:ascii="Californian FB" w:hAnsi="Californian FB"/>
          <w:sz w:val="16"/>
        </w:rPr>
      </w:pPr>
    </w:p>
    <w:p w14:paraId="2860B70C" w14:textId="77777777" w:rsidR="00CE3D78" w:rsidRDefault="00CE3D78" w:rsidP="004C1700">
      <w:pPr>
        <w:rPr>
          <w:rFonts w:ascii="Californian FB" w:hAnsi="Californian FB"/>
          <w:sz w:val="16"/>
        </w:rPr>
      </w:pPr>
    </w:p>
    <w:p w14:paraId="215AFF09" w14:textId="77777777" w:rsidR="00CE3D78" w:rsidRPr="00C05AEE" w:rsidRDefault="00CE3D78" w:rsidP="004C1700">
      <w:pPr>
        <w:rPr>
          <w:rFonts w:ascii="Californian FB" w:hAnsi="Californian FB"/>
          <w:sz w:val="16"/>
        </w:rPr>
      </w:pPr>
    </w:p>
    <w:p w14:paraId="3AF6AE2C" w14:textId="77777777" w:rsidR="001834EE" w:rsidRPr="00C05AEE" w:rsidRDefault="001834EE" w:rsidP="004C1700">
      <w:pPr>
        <w:jc w:val="center"/>
        <w:rPr>
          <w:rFonts w:ascii="Californian FB" w:hAnsi="Californian FB"/>
          <w:sz w:val="72"/>
          <w:szCs w:val="72"/>
        </w:rPr>
      </w:pPr>
    </w:p>
    <w:p w14:paraId="2484A6C7" w14:textId="77777777" w:rsidR="001834EE" w:rsidRPr="00C05AEE" w:rsidRDefault="001834EE" w:rsidP="004C1700">
      <w:pPr>
        <w:jc w:val="center"/>
        <w:rPr>
          <w:rFonts w:ascii="Californian FB" w:hAnsi="Californian FB"/>
          <w:sz w:val="72"/>
          <w:szCs w:val="72"/>
        </w:rPr>
      </w:pPr>
    </w:p>
    <w:p w14:paraId="0FFEDD23" w14:textId="77777777" w:rsidR="00CE3D78" w:rsidRPr="00C05AEE" w:rsidRDefault="00CE3D78" w:rsidP="00CE3D78">
      <w:pPr>
        <w:rPr>
          <w:rFonts w:ascii="Californian FB" w:hAnsi="Californian FB"/>
          <w:sz w:val="16"/>
        </w:rPr>
      </w:pPr>
      <w:r w:rsidRPr="00C05AEE">
        <w:rPr>
          <w:rFonts w:ascii="Californian FB" w:hAnsi="Californian FB"/>
          <w:sz w:val="16"/>
        </w:rPr>
        <w:t xml:space="preserve">Revised </w:t>
      </w:r>
      <w:r>
        <w:rPr>
          <w:rFonts w:ascii="Californian FB" w:hAnsi="Californian FB"/>
          <w:sz w:val="16"/>
        </w:rPr>
        <w:t>3/11/2020</w:t>
      </w:r>
    </w:p>
    <w:p w14:paraId="3F764E13" w14:textId="77777777" w:rsidR="00C05AEE" w:rsidRPr="00CE3D78" w:rsidRDefault="00C05AEE" w:rsidP="004C1700">
      <w:pPr>
        <w:jc w:val="center"/>
        <w:rPr>
          <w:rFonts w:ascii="Californian FB" w:hAnsi="Californian FB"/>
        </w:rPr>
      </w:pPr>
    </w:p>
    <w:p w14:paraId="389DF7E2" w14:textId="77777777" w:rsidR="004C1700" w:rsidRPr="00C05AEE" w:rsidRDefault="004C1700" w:rsidP="004C1700">
      <w:pPr>
        <w:jc w:val="center"/>
        <w:rPr>
          <w:rFonts w:ascii="Californian FB" w:hAnsi="Californian FB"/>
          <w:sz w:val="72"/>
          <w:szCs w:val="72"/>
        </w:rPr>
      </w:pPr>
      <w:r w:rsidRPr="00C05AEE">
        <w:rPr>
          <w:rFonts w:ascii="Californian FB" w:hAnsi="Californian FB"/>
          <w:sz w:val="72"/>
          <w:szCs w:val="72"/>
        </w:rPr>
        <w:lastRenderedPageBreak/>
        <w:t>Index</w:t>
      </w:r>
    </w:p>
    <w:p w14:paraId="1F3B6FCC" w14:textId="77777777" w:rsidR="004C1700" w:rsidRPr="00C05AEE" w:rsidRDefault="004C1700" w:rsidP="004C1700">
      <w:pPr>
        <w:jc w:val="center"/>
        <w:rPr>
          <w:rFonts w:ascii="Californian FB" w:hAnsi="Californian FB"/>
          <w:sz w:val="28"/>
          <w:szCs w:val="72"/>
        </w:rPr>
      </w:pPr>
    </w:p>
    <w:p w14:paraId="463C9EA7"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 xml:space="preserve">God grant me the courage </w:t>
      </w:r>
      <w:r w:rsidRPr="008E3225">
        <w:rPr>
          <w:rFonts w:ascii="Californian FB" w:hAnsi="Californian FB"/>
          <w:sz w:val="28"/>
          <w:szCs w:val="28"/>
        </w:rPr>
        <w:tab/>
        <w:t>3</w:t>
      </w:r>
    </w:p>
    <w:p w14:paraId="1E9F59B1"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 xml:space="preserve">Harold B. Lee </w:t>
      </w:r>
      <w:r w:rsidR="00874DD2" w:rsidRPr="008E3225">
        <w:rPr>
          <w:rFonts w:ascii="Californian FB" w:hAnsi="Californian FB"/>
          <w:sz w:val="28"/>
          <w:szCs w:val="28"/>
        </w:rPr>
        <w:t xml:space="preserve">quote </w:t>
      </w:r>
      <w:r w:rsidR="00874DD2" w:rsidRPr="008E3225">
        <w:rPr>
          <w:rFonts w:ascii="Californian FB" w:hAnsi="Californian FB"/>
          <w:sz w:val="28"/>
          <w:szCs w:val="28"/>
        </w:rPr>
        <w:tab/>
        <w:t>3</w:t>
      </w:r>
      <w:r w:rsidRPr="008E3225">
        <w:rPr>
          <w:rFonts w:ascii="Californian FB" w:hAnsi="Californian FB"/>
          <w:sz w:val="28"/>
          <w:szCs w:val="28"/>
        </w:rPr>
        <w:t xml:space="preserve"> </w:t>
      </w:r>
    </w:p>
    <w:p w14:paraId="624099CA"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First things to do</w:t>
      </w:r>
      <w:r w:rsidR="00874DD2" w:rsidRPr="008E3225">
        <w:rPr>
          <w:rFonts w:ascii="Californian FB" w:hAnsi="Californian FB"/>
          <w:sz w:val="28"/>
          <w:szCs w:val="28"/>
        </w:rPr>
        <w:t xml:space="preserve"> </w:t>
      </w:r>
      <w:r w:rsidR="00874DD2" w:rsidRPr="008E3225">
        <w:rPr>
          <w:rFonts w:ascii="Californian FB" w:hAnsi="Californian FB"/>
          <w:sz w:val="28"/>
          <w:szCs w:val="28"/>
        </w:rPr>
        <w:tab/>
        <w:t>4</w:t>
      </w:r>
    </w:p>
    <w:p w14:paraId="6358C6F4"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 xml:space="preserve">Special Household Instructions </w:t>
      </w:r>
      <w:r w:rsidRPr="008E3225">
        <w:rPr>
          <w:rFonts w:ascii="Californian FB" w:hAnsi="Californian FB"/>
          <w:sz w:val="28"/>
          <w:szCs w:val="28"/>
        </w:rPr>
        <w:tab/>
      </w:r>
      <w:r w:rsidR="00874DD2" w:rsidRPr="008E3225">
        <w:rPr>
          <w:rFonts w:ascii="Californian FB" w:hAnsi="Californian FB"/>
          <w:sz w:val="28"/>
          <w:szCs w:val="28"/>
        </w:rPr>
        <w:t>5-</w:t>
      </w:r>
      <w:r w:rsidRPr="008E3225">
        <w:rPr>
          <w:rFonts w:ascii="Californian FB" w:hAnsi="Californian FB"/>
          <w:sz w:val="28"/>
          <w:szCs w:val="28"/>
        </w:rPr>
        <w:t>6</w:t>
      </w:r>
    </w:p>
    <w:p w14:paraId="5FD5600C"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Location of Personal Papers</w:t>
      </w:r>
      <w:r w:rsidRPr="008E3225">
        <w:rPr>
          <w:rFonts w:ascii="Californian FB" w:hAnsi="Californian FB"/>
          <w:sz w:val="28"/>
          <w:szCs w:val="28"/>
        </w:rPr>
        <w:tab/>
      </w:r>
      <w:r w:rsidR="00874DD2" w:rsidRPr="008E3225">
        <w:rPr>
          <w:rFonts w:ascii="Californian FB" w:hAnsi="Californian FB"/>
          <w:sz w:val="28"/>
          <w:szCs w:val="28"/>
        </w:rPr>
        <w:t>7</w:t>
      </w:r>
    </w:p>
    <w:p w14:paraId="17D28B4C"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Cars</w:t>
      </w:r>
      <w:r w:rsidR="00874DD2" w:rsidRPr="008E3225">
        <w:rPr>
          <w:rFonts w:ascii="Californian FB" w:hAnsi="Californian FB"/>
          <w:sz w:val="28"/>
          <w:szCs w:val="28"/>
        </w:rPr>
        <w:t xml:space="preserve"> </w:t>
      </w:r>
      <w:r w:rsidR="00874DD2" w:rsidRPr="008E3225">
        <w:rPr>
          <w:rFonts w:ascii="Californian FB" w:hAnsi="Californian FB"/>
          <w:sz w:val="28"/>
          <w:szCs w:val="28"/>
        </w:rPr>
        <w:tab/>
        <w:t>7-8</w:t>
      </w:r>
    </w:p>
    <w:p w14:paraId="03369B69"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Important Warranties &amp; Receipts</w:t>
      </w:r>
      <w:r w:rsidR="00874DD2" w:rsidRPr="008E3225">
        <w:rPr>
          <w:rFonts w:ascii="Californian FB" w:hAnsi="Californian FB"/>
          <w:sz w:val="28"/>
          <w:szCs w:val="28"/>
        </w:rPr>
        <w:t xml:space="preserve"> </w:t>
      </w:r>
      <w:r w:rsidR="00874DD2" w:rsidRPr="008E3225">
        <w:rPr>
          <w:rFonts w:ascii="Californian FB" w:hAnsi="Californian FB"/>
          <w:sz w:val="28"/>
          <w:szCs w:val="28"/>
        </w:rPr>
        <w:tab/>
        <w:t>8</w:t>
      </w:r>
    </w:p>
    <w:p w14:paraId="60F4B27B"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 xml:space="preserve">Money you may receive from your </w:t>
      </w:r>
      <w:proofErr w:type="gramStart"/>
      <w:r w:rsidRPr="008E3225">
        <w:rPr>
          <w:rFonts w:ascii="Californian FB" w:hAnsi="Californian FB"/>
          <w:sz w:val="28"/>
          <w:szCs w:val="28"/>
        </w:rPr>
        <w:t xml:space="preserve">Employer </w:t>
      </w:r>
      <w:r w:rsidR="00874DD2" w:rsidRPr="008E3225">
        <w:rPr>
          <w:rFonts w:ascii="Californian FB" w:hAnsi="Californian FB"/>
          <w:sz w:val="28"/>
          <w:szCs w:val="28"/>
        </w:rPr>
        <w:t xml:space="preserve"> </w:t>
      </w:r>
      <w:r w:rsidR="00874DD2" w:rsidRPr="008E3225">
        <w:rPr>
          <w:rFonts w:ascii="Californian FB" w:hAnsi="Californian FB"/>
          <w:sz w:val="28"/>
          <w:szCs w:val="28"/>
        </w:rPr>
        <w:tab/>
      </w:r>
      <w:proofErr w:type="gramEnd"/>
      <w:r w:rsidR="00874DD2" w:rsidRPr="008E3225">
        <w:rPr>
          <w:rFonts w:ascii="Californian FB" w:hAnsi="Californian FB"/>
          <w:sz w:val="28"/>
          <w:szCs w:val="28"/>
        </w:rPr>
        <w:t>9</w:t>
      </w:r>
    </w:p>
    <w:p w14:paraId="26700063"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Money from Social Security</w:t>
      </w:r>
      <w:r w:rsidRPr="008E3225">
        <w:rPr>
          <w:rFonts w:ascii="Californian FB" w:hAnsi="Californian FB"/>
          <w:sz w:val="28"/>
          <w:szCs w:val="28"/>
        </w:rPr>
        <w:tab/>
      </w:r>
      <w:r w:rsidR="00874DD2" w:rsidRPr="008E3225">
        <w:rPr>
          <w:rFonts w:ascii="Californian FB" w:hAnsi="Californian FB"/>
          <w:sz w:val="28"/>
          <w:szCs w:val="28"/>
        </w:rPr>
        <w:t>10</w:t>
      </w:r>
    </w:p>
    <w:p w14:paraId="31CBAF6E"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Money from Life Insurance</w:t>
      </w:r>
      <w:r w:rsidRPr="008E3225">
        <w:rPr>
          <w:rFonts w:ascii="Californian FB" w:hAnsi="Californian FB"/>
          <w:sz w:val="28"/>
          <w:szCs w:val="28"/>
        </w:rPr>
        <w:tab/>
      </w:r>
      <w:r w:rsidR="00874DD2" w:rsidRPr="008E3225">
        <w:rPr>
          <w:rFonts w:ascii="Californian FB" w:hAnsi="Californian FB"/>
          <w:sz w:val="28"/>
          <w:szCs w:val="28"/>
        </w:rPr>
        <w:t>11</w:t>
      </w:r>
    </w:p>
    <w:p w14:paraId="6E15E427"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Money from other sources</w:t>
      </w:r>
      <w:r w:rsidR="00874DD2" w:rsidRPr="008E3225">
        <w:rPr>
          <w:rFonts w:ascii="Californian FB" w:hAnsi="Californian FB"/>
          <w:sz w:val="28"/>
          <w:szCs w:val="28"/>
        </w:rPr>
        <w:t xml:space="preserve"> </w:t>
      </w:r>
      <w:r w:rsidR="00874DD2" w:rsidRPr="008E3225">
        <w:rPr>
          <w:rFonts w:ascii="Californian FB" w:hAnsi="Californian FB"/>
          <w:sz w:val="28"/>
          <w:szCs w:val="28"/>
        </w:rPr>
        <w:tab/>
        <w:t>12</w:t>
      </w:r>
    </w:p>
    <w:p w14:paraId="58DE9A29"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Money from Stocks, Bonds and Notes/Bills</w:t>
      </w:r>
      <w:r w:rsidR="00874DD2" w:rsidRPr="008E3225">
        <w:rPr>
          <w:rFonts w:ascii="Californian FB" w:hAnsi="Californian FB"/>
          <w:sz w:val="28"/>
          <w:szCs w:val="28"/>
        </w:rPr>
        <w:t xml:space="preserve"> </w:t>
      </w:r>
      <w:r w:rsidR="00874DD2" w:rsidRPr="008E3225">
        <w:rPr>
          <w:rFonts w:ascii="Californian FB" w:hAnsi="Californian FB"/>
          <w:sz w:val="28"/>
          <w:szCs w:val="28"/>
        </w:rPr>
        <w:tab/>
        <w:t>13</w:t>
      </w:r>
    </w:p>
    <w:p w14:paraId="6ECD099B"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Savings Accounts</w:t>
      </w:r>
      <w:r w:rsidR="00874DD2" w:rsidRPr="008E3225">
        <w:rPr>
          <w:rFonts w:ascii="Californian FB" w:hAnsi="Californian FB"/>
          <w:sz w:val="28"/>
          <w:szCs w:val="28"/>
        </w:rPr>
        <w:tab/>
        <w:t>14</w:t>
      </w:r>
      <w:r w:rsidRPr="008E3225">
        <w:rPr>
          <w:rFonts w:ascii="Californian FB" w:hAnsi="Californian FB"/>
          <w:sz w:val="28"/>
          <w:szCs w:val="28"/>
        </w:rPr>
        <w:t xml:space="preserve"> </w:t>
      </w:r>
    </w:p>
    <w:p w14:paraId="4AF68308"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Certificates of Deposit (CD’s</w:t>
      </w:r>
      <w:proofErr w:type="gramStart"/>
      <w:r w:rsidR="00874DD2" w:rsidRPr="008E3225">
        <w:rPr>
          <w:rFonts w:ascii="Californian FB" w:hAnsi="Californian FB"/>
          <w:sz w:val="28"/>
          <w:szCs w:val="28"/>
        </w:rPr>
        <w:t xml:space="preserve">) </w:t>
      </w:r>
      <w:r w:rsidR="00874DD2" w:rsidRPr="008E3225">
        <w:rPr>
          <w:rFonts w:ascii="Californian FB" w:hAnsi="Californian FB"/>
          <w:sz w:val="28"/>
          <w:szCs w:val="28"/>
        </w:rPr>
        <w:tab/>
        <w:t>15</w:t>
      </w:r>
      <w:proofErr w:type="gramEnd"/>
    </w:p>
    <w:p w14:paraId="6E0DB055"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Checking accounts</w:t>
      </w:r>
      <w:r w:rsidR="00874DD2" w:rsidRPr="008E3225">
        <w:rPr>
          <w:rFonts w:ascii="Californian FB" w:hAnsi="Californian FB"/>
          <w:sz w:val="28"/>
          <w:szCs w:val="28"/>
        </w:rPr>
        <w:t xml:space="preserve"> </w:t>
      </w:r>
      <w:r w:rsidR="00874DD2" w:rsidRPr="008E3225">
        <w:rPr>
          <w:rFonts w:ascii="Californian FB" w:hAnsi="Californian FB"/>
          <w:sz w:val="28"/>
          <w:szCs w:val="28"/>
        </w:rPr>
        <w:tab/>
        <w:t>16</w:t>
      </w:r>
    </w:p>
    <w:p w14:paraId="1E329256"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Safety Deposit Box</w:t>
      </w:r>
      <w:r w:rsidR="00874DD2" w:rsidRPr="008E3225">
        <w:rPr>
          <w:rFonts w:ascii="Californian FB" w:hAnsi="Californian FB"/>
          <w:sz w:val="28"/>
          <w:szCs w:val="28"/>
        </w:rPr>
        <w:tab/>
        <w:t>16</w:t>
      </w:r>
    </w:p>
    <w:p w14:paraId="15249E9F" w14:textId="77777777" w:rsidR="004C1700"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Other assets</w:t>
      </w:r>
      <w:r w:rsidR="00874DD2" w:rsidRPr="008E3225">
        <w:rPr>
          <w:rFonts w:ascii="Californian FB" w:hAnsi="Californian FB"/>
          <w:sz w:val="28"/>
          <w:szCs w:val="28"/>
        </w:rPr>
        <w:tab/>
        <w:t>17</w:t>
      </w:r>
    </w:p>
    <w:p w14:paraId="38E60823" w14:textId="77777777" w:rsidR="00E261B2" w:rsidRPr="008E3225" w:rsidRDefault="00E261B2"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Information about rental</w:t>
      </w:r>
      <w:r w:rsidRPr="008E3225">
        <w:rPr>
          <w:rFonts w:ascii="Californian FB" w:hAnsi="Californian FB"/>
          <w:sz w:val="28"/>
          <w:szCs w:val="28"/>
        </w:rPr>
        <w:tab/>
        <w:t>1</w:t>
      </w:r>
      <w:r>
        <w:rPr>
          <w:rFonts w:ascii="Californian FB" w:hAnsi="Californian FB"/>
          <w:sz w:val="28"/>
          <w:szCs w:val="28"/>
        </w:rPr>
        <w:t>7</w:t>
      </w:r>
    </w:p>
    <w:p w14:paraId="6BD30067"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House, Condominium, Cooperative</w:t>
      </w:r>
      <w:r w:rsidR="00874DD2" w:rsidRPr="008E3225">
        <w:rPr>
          <w:rFonts w:ascii="Californian FB" w:hAnsi="Californian FB"/>
          <w:sz w:val="28"/>
          <w:szCs w:val="28"/>
        </w:rPr>
        <w:tab/>
        <w:t>18</w:t>
      </w:r>
    </w:p>
    <w:p w14:paraId="18C35985"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Debt</w:t>
      </w:r>
      <w:r w:rsidRPr="008E3225">
        <w:rPr>
          <w:rFonts w:ascii="Californian FB" w:hAnsi="Californian FB"/>
          <w:sz w:val="28"/>
          <w:szCs w:val="28"/>
        </w:rPr>
        <w:tab/>
      </w:r>
      <w:r w:rsidR="00874DD2" w:rsidRPr="008E3225">
        <w:rPr>
          <w:rFonts w:ascii="Californian FB" w:hAnsi="Californian FB"/>
          <w:sz w:val="28"/>
          <w:szCs w:val="28"/>
        </w:rPr>
        <w:t>19</w:t>
      </w:r>
    </w:p>
    <w:p w14:paraId="194DFE96"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Outstanding Loans</w:t>
      </w:r>
      <w:r w:rsidR="00874DD2" w:rsidRPr="008E3225">
        <w:rPr>
          <w:rFonts w:ascii="Californian FB" w:hAnsi="Californian FB"/>
          <w:sz w:val="28"/>
          <w:szCs w:val="28"/>
        </w:rPr>
        <w:tab/>
        <w:t>20</w:t>
      </w:r>
      <w:r w:rsidRPr="008E3225">
        <w:rPr>
          <w:rFonts w:ascii="Californian FB" w:hAnsi="Californian FB"/>
          <w:sz w:val="28"/>
          <w:szCs w:val="28"/>
        </w:rPr>
        <w:tab/>
      </w:r>
    </w:p>
    <w:p w14:paraId="602C8DF7"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Last Testament (This I Believe)</w:t>
      </w:r>
      <w:r w:rsidR="00874DD2" w:rsidRPr="008E3225">
        <w:rPr>
          <w:rFonts w:ascii="Californian FB" w:hAnsi="Californian FB"/>
          <w:sz w:val="28"/>
          <w:szCs w:val="28"/>
        </w:rPr>
        <w:tab/>
        <w:t>21</w:t>
      </w:r>
    </w:p>
    <w:p w14:paraId="284F35E4"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Special ideas, thoughts or wishes</w:t>
      </w:r>
      <w:r w:rsidR="00874DD2" w:rsidRPr="008E3225">
        <w:rPr>
          <w:rFonts w:ascii="Californian FB" w:hAnsi="Californian FB"/>
          <w:sz w:val="28"/>
          <w:szCs w:val="28"/>
        </w:rPr>
        <w:tab/>
        <w:t>22</w:t>
      </w:r>
      <w:r w:rsidRPr="008E3225">
        <w:rPr>
          <w:rFonts w:ascii="Californian FB" w:hAnsi="Californian FB"/>
          <w:sz w:val="28"/>
          <w:szCs w:val="28"/>
        </w:rPr>
        <w:tab/>
      </w:r>
    </w:p>
    <w:p w14:paraId="01D33AA8"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Death Certificate</w:t>
      </w:r>
      <w:r w:rsidR="00874DD2" w:rsidRPr="008E3225">
        <w:rPr>
          <w:rFonts w:ascii="Californian FB" w:hAnsi="Californian FB"/>
          <w:sz w:val="28"/>
          <w:szCs w:val="28"/>
        </w:rPr>
        <w:t xml:space="preserve"> / Cemetery </w:t>
      </w:r>
      <w:r w:rsidR="00874DD2" w:rsidRPr="008E3225">
        <w:rPr>
          <w:rFonts w:ascii="Californian FB" w:hAnsi="Californian FB"/>
          <w:sz w:val="28"/>
          <w:szCs w:val="28"/>
        </w:rPr>
        <w:tab/>
        <w:t>23</w:t>
      </w:r>
    </w:p>
    <w:p w14:paraId="1F7DF5CE"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About the Obituary</w:t>
      </w:r>
      <w:r w:rsidR="00874DD2" w:rsidRPr="008E3225">
        <w:rPr>
          <w:rFonts w:ascii="Californian FB" w:hAnsi="Californian FB"/>
          <w:sz w:val="28"/>
          <w:szCs w:val="28"/>
        </w:rPr>
        <w:tab/>
        <w:t>2</w:t>
      </w:r>
      <w:r w:rsidR="00E261B2">
        <w:rPr>
          <w:rFonts w:ascii="Californian FB" w:hAnsi="Californian FB"/>
          <w:sz w:val="28"/>
          <w:szCs w:val="28"/>
        </w:rPr>
        <w:t>3</w:t>
      </w:r>
      <w:r w:rsidRPr="008E3225">
        <w:rPr>
          <w:rFonts w:ascii="Californian FB" w:hAnsi="Californian FB"/>
          <w:sz w:val="28"/>
          <w:szCs w:val="28"/>
        </w:rPr>
        <w:tab/>
      </w:r>
    </w:p>
    <w:p w14:paraId="3E4BB136" w14:textId="77777777" w:rsidR="004C1700" w:rsidRPr="008E3225" w:rsidRDefault="00E261B2" w:rsidP="008E3225">
      <w:pPr>
        <w:tabs>
          <w:tab w:val="left" w:leader="dot" w:pos="9720"/>
        </w:tabs>
        <w:spacing w:line="276" w:lineRule="auto"/>
        <w:rPr>
          <w:rFonts w:ascii="Californian FB" w:hAnsi="Californian FB"/>
          <w:sz w:val="28"/>
          <w:szCs w:val="28"/>
        </w:rPr>
      </w:pPr>
      <w:r>
        <w:rPr>
          <w:rFonts w:ascii="Californian FB" w:hAnsi="Californian FB"/>
          <w:sz w:val="28"/>
          <w:szCs w:val="28"/>
        </w:rPr>
        <w:t>Picture/</w:t>
      </w:r>
      <w:r w:rsidR="004C1700" w:rsidRPr="008E3225">
        <w:rPr>
          <w:rFonts w:ascii="Californian FB" w:hAnsi="Californian FB"/>
          <w:sz w:val="28"/>
          <w:szCs w:val="28"/>
        </w:rPr>
        <w:t>My Obituary</w:t>
      </w:r>
      <w:r w:rsidR="00874DD2" w:rsidRPr="008E3225">
        <w:rPr>
          <w:rFonts w:ascii="Californian FB" w:hAnsi="Californian FB"/>
          <w:sz w:val="28"/>
          <w:szCs w:val="28"/>
        </w:rPr>
        <w:tab/>
        <w:t>24</w:t>
      </w:r>
    </w:p>
    <w:p w14:paraId="78DA3922"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About</w:t>
      </w:r>
      <w:r w:rsidR="00874DD2" w:rsidRPr="008E3225">
        <w:rPr>
          <w:rFonts w:ascii="Californian FB" w:hAnsi="Californian FB"/>
          <w:sz w:val="28"/>
          <w:szCs w:val="28"/>
        </w:rPr>
        <w:t xml:space="preserve"> Funerals</w:t>
      </w:r>
      <w:r w:rsidR="00874DD2" w:rsidRPr="008E3225">
        <w:rPr>
          <w:rFonts w:ascii="Californian FB" w:hAnsi="Californian FB"/>
          <w:sz w:val="28"/>
          <w:szCs w:val="28"/>
        </w:rPr>
        <w:tab/>
        <w:t>25</w:t>
      </w:r>
    </w:p>
    <w:p w14:paraId="66CEC95B"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My Wishes for My Funeral</w:t>
      </w:r>
      <w:r w:rsidRPr="008E3225">
        <w:rPr>
          <w:rFonts w:ascii="Californian FB" w:hAnsi="Californian FB"/>
          <w:sz w:val="28"/>
          <w:szCs w:val="28"/>
        </w:rPr>
        <w:tab/>
      </w:r>
      <w:r w:rsidR="00874DD2" w:rsidRPr="008E3225">
        <w:rPr>
          <w:rFonts w:ascii="Californian FB" w:hAnsi="Californian FB"/>
          <w:sz w:val="28"/>
          <w:szCs w:val="28"/>
        </w:rPr>
        <w:t>26</w:t>
      </w:r>
    </w:p>
    <w:p w14:paraId="260F9994"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About Pallbearers</w:t>
      </w:r>
      <w:r w:rsidR="00874DD2" w:rsidRPr="008E3225">
        <w:rPr>
          <w:rFonts w:ascii="Californian FB" w:hAnsi="Californian FB"/>
          <w:sz w:val="28"/>
          <w:szCs w:val="28"/>
        </w:rPr>
        <w:tab/>
        <w:t>27</w:t>
      </w:r>
    </w:p>
    <w:p w14:paraId="3F837D5C"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My Funeral Program</w:t>
      </w:r>
      <w:r w:rsidR="00874DD2" w:rsidRPr="008E3225">
        <w:rPr>
          <w:rFonts w:ascii="Californian FB" w:hAnsi="Californian FB"/>
          <w:sz w:val="28"/>
          <w:szCs w:val="28"/>
        </w:rPr>
        <w:tab/>
        <w:t>28</w:t>
      </w:r>
    </w:p>
    <w:p w14:paraId="326D0DE9" w14:textId="77777777" w:rsidR="004C1700" w:rsidRPr="008E3225" w:rsidRDefault="004C1700" w:rsidP="008E3225">
      <w:pPr>
        <w:tabs>
          <w:tab w:val="left" w:leader="dot" w:pos="9720"/>
        </w:tabs>
        <w:spacing w:line="276" w:lineRule="auto"/>
        <w:rPr>
          <w:rFonts w:ascii="Californian FB" w:hAnsi="Californian FB"/>
          <w:sz w:val="28"/>
          <w:szCs w:val="28"/>
        </w:rPr>
      </w:pPr>
      <w:r w:rsidRPr="008E3225">
        <w:rPr>
          <w:rFonts w:ascii="Californian FB" w:hAnsi="Californian FB"/>
          <w:sz w:val="28"/>
          <w:szCs w:val="28"/>
        </w:rPr>
        <w:t>About Memorials</w:t>
      </w:r>
      <w:r w:rsidR="00874DD2" w:rsidRPr="008E3225">
        <w:rPr>
          <w:rFonts w:ascii="Californian FB" w:hAnsi="Californian FB"/>
          <w:sz w:val="28"/>
          <w:szCs w:val="28"/>
        </w:rPr>
        <w:tab/>
        <w:t>29</w:t>
      </w:r>
    </w:p>
    <w:p w14:paraId="1CBB752B" w14:textId="77777777" w:rsidR="004C1700" w:rsidRPr="00C05AEE" w:rsidRDefault="004C1700" w:rsidP="004C1700">
      <w:pPr>
        <w:rPr>
          <w:rFonts w:ascii="Californian FB" w:hAnsi="Californian FB"/>
          <w:sz w:val="48"/>
          <w:szCs w:val="48"/>
        </w:rPr>
      </w:pPr>
    </w:p>
    <w:p w14:paraId="5E8ABE13" w14:textId="77777777" w:rsidR="004C1700" w:rsidRPr="00C05AEE" w:rsidRDefault="004C1700" w:rsidP="004C1700">
      <w:pPr>
        <w:rPr>
          <w:rFonts w:ascii="Californian FB" w:hAnsi="Californian FB"/>
          <w:sz w:val="48"/>
          <w:szCs w:val="48"/>
        </w:rPr>
      </w:pPr>
    </w:p>
    <w:p w14:paraId="0BAAB560" w14:textId="77777777" w:rsidR="004C1700" w:rsidRPr="00C05AEE" w:rsidRDefault="004C1700" w:rsidP="004C1700">
      <w:pPr>
        <w:jc w:val="center"/>
        <w:rPr>
          <w:rFonts w:ascii="Californian FB" w:hAnsi="Californian FB"/>
          <w:sz w:val="20"/>
        </w:rPr>
      </w:pPr>
    </w:p>
    <w:p w14:paraId="2EFCC884" w14:textId="77777777" w:rsidR="004C1700" w:rsidRPr="00C05AEE" w:rsidRDefault="004C1700" w:rsidP="004C1700">
      <w:pPr>
        <w:jc w:val="center"/>
        <w:rPr>
          <w:rFonts w:ascii="Californian FB" w:hAnsi="Californian FB"/>
          <w:sz w:val="20"/>
        </w:rPr>
      </w:pPr>
    </w:p>
    <w:p w14:paraId="32A542FA" w14:textId="77777777" w:rsidR="004C1700" w:rsidRPr="00C05AEE" w:rsidRDefault="004C1700" w:rsidP="004C1700">
      <w:pPr>
        <w:jc w:val="center"/>
        <w:rPr>
          <w:rFonts w:ascii="Californian FB" w:hAnsi="Californian FB"/>
          <w:sz w:val="20"/>
        </w:rPr>
      </w:pPr>
    </w:p>
    <w:p w14:paraId="09072E31" w14:textId="77777777" w:rsidR="004C1700" w:rsidRPr="00C05AEE" w:rsidRDefault="004C1700" w:rsidP="004C1700">
      <w:pPr>
        <w:jc w:val="center"/>
        <w:rPr>
          <w:rFonts w:ascii="Californian FB" w:hAnsi="Californian FB"/>
          <w:sz w:val="20"/>
        </w:rPr>
      </w:pPr>
    </w:p>
    <w:p w14:paraId="7383B835" w14:textId="77777777" w:rsidR="004C1700" w:rsidRPr="00C05AEE" w:rsidRDefault="004C1700" w:rsidP="004C1700">
      <w:pPr>
        <w:jc w:val="center"/>
        <w:rPr>
          <w:rFonts w:ascii="Californian FB" w:hAnsi="Californian FB"/>
          <w:sz w:val="20"/>
        </w:rPr>
      </w:pPr>
    </w:p>
    <w:p w14:paraId="1F3EC21E" w14:textId="77777777" w:rsidR="00C05AEE" w:rsidRDefault="00C05AEE" w:rsidP="004C1700">
      <w:pPr>
        <w:jc w:val="center"/>
        <w:rPr>
          <w:rFonts w:ascii="Californian FB" w:hAnsi="Californian FB"/>
          <w:sz w:val="52"/>
          <w:szCs w:val="20"/>
        </w:rPr>
      </w:pPr>
    </w:p>
    <w:p w14:paraId="45A9ABED" w14:textId="77777777" w:rsidR="00C05AEE" w:rsidRDefault="00C05AEE" w:rsidP="004C1700">
      <w:pPr>
        <w:jc w:val="center"/>
        <w:rPr>
          <w:rFonts w:ascii="Californian FB" w:hAnsi="Californian FB"/>
          <w:sz w:val="52"/>
          <w:szCs w:val="20"/>
        </w:rPr>
      </w:pPr>
    </w:p>
    <w:p w14:paraId="19357153" w14:textId="77777777" w:rsidR="00C05AEE" w:rsidRDefault="00C05AEE" w:rsidP="004C1700">
      <w:pPr>
        <w:jc w:val="center"/>
        <w:rPr>
          <w:rFonts w:ascii="Californian FB" w:hAnsi="Californian FB"/>
          <w:sz w:val="52"/>
          <w:szCs w:val="20"/>
        </w:rPr>
      </w:pPr>
    </w:p>
    <w:p w14:paraId="324948E8" w14:textId="77777777" w:rsidR="004C1700" w:rsidRPr="00C05AEE" w:rsidRDefault="004C1700" w:rsidP="004C1700">
      <w:pPr>
        <w:jc w:val="center"/>
        <w:rPr>
          <w:rFonts w:ascii="Californian FB" w:hAnsi="Californian FB"/>
          <w:sz w:val="52"/>
          <w:szCs w:val="20"/>
        </w:rPr>
      </w:pPr>
      <w:r w:rsidRPr="00C05AEE">
        <w:rPr>
          <w:rFonts w:ascii="Californian FB" w:hAnsi="Californian FB"/>
          <w:sz w:val="52"/>
          <w:szCs w:val="20"/>
        </w:rPr>
        <w:t xml:space="preserve">“God grant me the courage </w:t>
      </w:r>
    </w:p>
    <w:p w14:paraId="407EB842" w14:textId="77777777" w:rsidR="004C1700" w:rsidRPr="00C05AEE" w:rsidRDefault="004C1700" w:rsidP="004C1700">
      <w:pPr>
        <w:jc w:val="center"/>
        <w:rPr>
          <w:rFonts w:ascii="Californian FB" w:hAnsi="Californian FB"/>
          <w:sz w:val="52"/>
          <w:szCs w:val="20"/>
        </w:rPr>
      </w:pPr>
      <w:r w:rsidRPr="00C05AEE">
        <w:rPr>
          <w:rFonts w:ascii="Californian FB" w:hAnsi="Californian FB"/>
          <w:sz w:val="52"/>
          <w:szCs w:val="20"/>
        </w:rPr>
        <w:t>to face the inevitable…</w:t>
      </w:r>
    </w:p>
    <w:p w14:paraId="586F9CDC" w14:textId="77777777" w:rsidR="004C1700" w:rsidRPr="00C05AEE" w:rsidRDefault="004C1700" w:rsidP="004C1700">
      <w:pPr>
        <w:jc w:val="center"/>
        <w:rPr>
          <w:rFonts w:ascii="Californian FB" w:hAnsi="Californian FB"/>
          <w:sz w:val="52"/>
          <w:szCs w:val="20"/>
        </w:rPr>
      </w:pPr>
      <w:r w:rsidRPr="00C05AEE">
        <w:rPr>
          <w:rFonts w:ascii="Californian FB" w:hAnsi="Californian FB"/>
          <w:sz w:val="52"/>
          <w:szCs w:val="20"/>
        </w:rPr>
        <w:t xml:space="preserve">and the prudence </w:t>
      </w:r>
    </w:p>
    <w:p w14:paraId="4CE17871" w14:textId="77777777" w:rsidR="004C1700" w:rsidRPr="00C05AEE" w:rsidRDefault="004C1700" w:rsidP="004C1700">
      <w:pPr>
        <w:jc w:val="center"/>
        <w:rPr>
          <w:rFonts w:ascii="Californian FB" w:hAnsi="Californian FB"/>
          <w:sz w:val="72"/>
        </w:rPr>
      </w:pPr>
      <w:r w:rsidRPr="00C05AEE">
        <w:rPr>
          <w:rFonts w:ascii="Californian FB" w:hAnsi="Californian FB"/>
          <w:sz w:val="52"/>
          <w:szCs w:val="20"/>
        </w:rPr>
        <w:t>to plan for it.”</w:t>
      </w:r>
    </w:p>
    <w:p w14:paraId="00D65CB3" w14:textId="77777777" w:rsidR="004C1700" w:rsidRPr="00C05AEE" w:rsidRDefault="004C1700" w:rsidP="004C1700">
      <w:pPr>
        <w:jc w:val="center"/>
        <w:rPr>
          <w:rFonts w:ascii="Californian FB" w:hAnsi="Californian FB"/>
          <w:sz w:val="20"/>
        </w:rPr>
      </w:pPr>
    </w:p>
    <w:p w14:paraId="3AAEE3BE" w14:textId="77777777" w:rsidR="004C1700" w:rsidRPr="00C05AEE" w:rsidRDefault="004C1700" w:rsidP="004C1700">
      <w:pPr>
        <w:jc w:val="center"/>
        <w:rPr>
          <w:rFonts w:ascii="Californian FB" w:hAnsi="Californian FB"/>
          <w:sz w:val="20"/>
        </w:rPr>
      </w:pPr>
    </w:p>
    <w:p w14:paraId="6263CA03" w14:textId="77777777" w:rsidR="00A06539" w:rsidRPr="00C05AEE" w:rsidRDefault="00A06539" w:rsidP="004C1700">
      <w:pPr>
        <w:jc w:val="center"/>
        <w:rPr>
          <w:rFonts w:ascii="Californian FB" w:hAnsi="Californian FB"/>
          <w:sz w:val="20"/>
        </w:rPr>
      </w:pPr>
    </w:p>
    <w:p w14:paraId="2949C02A" w14:textId="77777777" w:rsidR="00A06539" w:rsidRPr="00C05AEE" w:rsidRDefault="00A06539" w:rsidP="004C1700">
      <w:pPr>
        <w:jc w:val="center"/>
        <w:rPr>
          <w:rFonts w:ascii="Californian FB" w:hAnsi="Californian FB"/>
          <w:sz w:val="20"/>
        </w:rPr>
      </w:pPr>
    </w:p>
    <w:p w14:paraId="0D5DD464" w14:textId="77777777" w:rsidR="004C1700" w:rsidRPr="00C05AEE" w:rsidRDefault="004C1700" w:rsidP="004C1700">
      <w:pPr>
        <w:jc w:val="center"/>
        <w:rPr>
          <w:rFonts w:ascii="Californian FB" w:hAnsi="Californian FB"/>
          <w:sz w:val="20"/>
        </w:rPr>
      </w:pPr>
    </w:p>
    <w:p w14:paraId="63A9BE97" w14:textId="77777777" w:rsidR="00C05AEE" w:rsidRDefault="00C05AEE" w:rsidP="004C1700">
      <w:pPr>
        <w:jc w:val="center"/>
        <w:rPr>
          <w:rFonts w:ascii="Californian FB" w:hAnsi="Californian FB"/>
          <w:sz w:val="56"/>
          <w:szCs w:val="22"/>
        </w:rPr>
      </w:pPr>
    </w:p>
    <w:p w14:paraId="0201A4E4" w14:textId="77777777" w:rsidR="00C05AEE" w:rsidRDefault="00C05AEE" w:rsidP="004C1700">
      <w:pPr>
        <w:jc w:val="center"/>
        <w:rPr>
          <w:rFonts w:ascii="Californian FB" w:hAnsi="Californian FB"/>
          <w:sz w:val="56"/>
          <w:szCs w:val="22"/>
        </w:rPr>
      </w:pPr>
    </w:p>
    <w:p w14:paraId="141F5FE0" w14:textId="77777777" w:rsidR="004C1700" w:rsidRPr="00C05AEE" w:rsidRDefault="004C1700" w:rsidP="004C1700">
      <w:pPr>
        <w:jc w:val="center"/>
        <w:rPr>
          <w:rFonts w:ascii="Californian FB" w:hAnsi="Californian FB"/>
          <w:sz w:val="56"/>
          <w:szCs w:val="22"/>
        </w:rPr>
      </w:pPr>
      <w:r w:rsidRPr="00C05AEE">
        <w:rPr>
          <w:rFonts w:ascii="Californian FB" w:hAnsi="Californian FB"/>
          <w:sz w:val="56"/>
          <w:szCs w:val="22"/>
        </w:rPr>
        <w:t>Harold B. Lee:</w:t>
      </w:r>
    </w:p>
    <w:p w14:paraId="12ADCBD4" w14:textId="77777777" w:rsidR="004C1700" w:rsidRPr="00C05AEE" w:rsidRDefault="003D2594" w:rsidP="004C1700">
      <w:pPr>
        <w:jc w:val="center"/>
        <w:rPr>
          <w:rFonts w:ascii="Californian FB" w:hAnsi="Californian FB"/>
          <w:sz w:val="40"/>
          <w:szCs w:val="20"/>
        </w:rPr>
      </w:pPr>
      <w:r w:rsidRPr="00C05AEE">
        <w:rPr>
          <w:rFonts w:ascii="Californian FB" w:hAnsi="Californian FB"/>
          <w:sz w:val="40"/>
          <w:szCs w:val="20"/>
        </w:rPr>
        <w:t>The d</w:t>
      </w:r>
      <w:r w:rsidR="004C1700" w:rsidRPr="00C05AEE">
        <w:rPr>
          <w:rFonts w:ascii="Californian FB" w:hAnsi="Californian FB"/>
          <w:sz w:val="40"/>
          <w:szCs w:val="20"/>
        </w:rPr>
        <w:t>eath of a loved one</w:t>
      </w:r>
    </w:p>
    <w:p w14:paraId="30713804" w14:textId="77777777" w:rsidR="004C1700" w:rsidRPr="00C05AEE" w:rsidRDefault="003D2594" w:rsidP="004C1700">
      <w:pPr>
        <w:jc w:val="center"/>
        <w:rPr>
          <w:rFonts w:ascii="Californian FB" w:hAnsi="Californian FB"/>
          <w:sz w:val="40"/>
          <w:szCs w:val="20"/>
        </w:rPr>
      </w:pPr>
      <w:r w:rsidRPr="00C05AEE">
        <w:rPr>
          <w:rFonts w:ascii="Californian FB" w:hAnsi="Californian FB"/>
          <w:sz w:val="40"/>
          <w:szCs w:val="20"/>
        </w:rPr>
        <w:t>i</w:t>
      </w:r>
      <w:r w:rsidR="004C1700" w:rsidRPr="00C05AEE">
        <w:rPr>
          <w:rFonts w:ascii="Californian FB" w:hAnsi="Californian FB"/>
          <w:sz w:val="40"/>
          <w:szCs w:val="20"/>
        </w:rPr>
        <w:t>s the most severe test that you will ever face,</w:t>
      </w:r>
    </w:p>
    <w:p w14:paraId="027ECD8B" w14:textId="77777777" w:rsidR="004C1700" w:rsidRPr="00C05AEE" w:rsidRDefault="004C1700" w:rsidP="004C1700">
      <w:pPr>
        <w:jc w:val="center"/>
        <w:rPr>
          <w:rFonts w:ascii="Californian FB" w:hAnsi="Californian FB"/>
          <w:sz w:val="40"/>
          <w:szCs w:val="20"/>
        </w:rPr>
      </w:pPr>
      <w:r w:rsidRPr="00C05AEE">
        <w:rPr>
          <w:rFonts w:ascii="Californian FB" w:hAnsi="Californian FB"/>
          <w:sz w:val="40"/>
          <w:szCs w:val="20"/>
        </w:rPr>
        <w:t>and if you can rise above your griefs</w:t>
      </w:r>
    </w:p>
    <w:p w14:paraId="55A00A0A" w14:textId="77777777" w:rsidR="004C1700" w:rsidRPr="00C05AEE" w:rsidRDefault="004C1700" w:rsidP="004C1700">
      <w:pPr>
        <w:jc w:val="center"/>
        <w:rPr>
          <w:rFonts w:ascii="Californian FB" w:hAnsi="Californian FB"/>
          <w:sz w:val="40"/>
          <w:szCs w:val="20"/>
        </w:rPr>
      </w:pPr>
      <w:r w:rsidRPr="00C05AEE">
        <w:rPr>
          <w:rFonts w:ascii="Californian FB" w:hAnsi="Californian FB"/>
          <w:sz w:val="40"/>
          <w:szCs w:val="20"/>
        </w:rPr>
        <w:t>and if you will trust in God,</w:t>
      </w:r>
    </w:p>
    <w:p w14:paraId="77ADF27B" w14:textId="77777777" w:rsidR="004C1700" w:rsidRPr="00C05AEE" w:rsidRDefault="003D2594" w:rsidP="004C1700">
      <w:pPr>
        <w:jc w:val="center"/>
        <w:rPr>
          <w:rFonts w:ascii="Californian FB" w:hAnsi="Californian FB"/>
          <w:sz w:val="40"/>
          <w:szCs w:val="20"/>
        </w:rPr>
      </w:pPr>
      <w:r w:rsidRPr="00C05AEE">
        <w:rPr>
          <w:rFonts w:ascii="Californian FB" w:hAnsi="Californian FB"/>
          <w:sz w:val="40"/>
          <w:szCs w:val="20"/>
        </w:rPr>
        <w:t>t</w:t>
      </w:r>
      <w:r w:rsidR="004C1700" w:rsidRPr="00C05AEE">
        <w:rPr>
          <w:rFonts w:ascii="Californian FB" w:hAnsi="Californian FB"/>
          <w:sz w:val="40"/>
          <w:szCs w:val="20"/>
        </w:rPr>
        <w:t xml:space="preserve">hen you will be able to surmount any other difficulty </w:t>
      </w:r>
    </w:p>
    <w:p w14:paraId="673C4926" w14:textId="77777777" w:rsidR="004C1700" w:rsidRPr="00C05AEE" w:rsidRDefault="003D2594" w:rsidP="004C1700">
      <w:pPr>
        <w:jc w:val="center"/>
        <w:rPr>
          <w:rFonts w:ascii="Californian FB" w:hAnsi="Californian FB"/>
          <w:sz w:val="48"/>
        </w:rPr>
      </w:pPr>
      <w:r w:rsidRPr="00C05AEE">
        <w:rPr>
          <w:rFonts w:ascii="Californian FB" w:hAnsi="Californian FB"/>
          <w:sz w:val="40"/>
          <w:szCs w:val="20"/>
        </w:rPr>
        <w:t>w</w:t>
      </w:r>
      <w:r w:rsidR="004C1700" w:rsidRPr="00C05AEE">
        <w:rPr>
          <w:rFonts w:ascii="Californian FB" w:hAnsi="Californian FB"/>
          <w:sz w:val="40"/>
          <w:szCs w:val="20"/>
        </w:rPr>
        <w:t>ith which you may be faced</w:t>
      </w:r>
      <w:r w:rsidR="004C1700" w:rsidRPr="00C05AEE">
        <w:rPr>
          <w:rFonts w:ascii="Californian FB" w:hAnsi="Californian FB"/>
          <w:sz w:val="48"/>
        </w:rPr>
        <w:t>.</w:t>
      </w:r>
    </w:p>
    <w:p w14:paraId="0ECF2960" w14:textId="77777777" w:rsidR="004C1700" w:rsidRPr="00C05AEE" w:rsidRDefault="004C1700" w:rsidP="004C1700">
      <w:pPr>
        <w:jc w:val="center"/>
        <w:rPr>
          <w:rFonts w:ascii="Californian FB" w:hAnsi="Californian FB"/>
          <w:sz w:val="20"/>
        </w:rPr>
      </w:pPr>
    </w:p>
    <w:p w14:paraId="3C72F0F0" w14:textId="77777777" w:rsidR="004C1700" w:rsidRPr="00C05AEE" w:rsidRDefault="004C1700" w:rsidP="004C1700">
      <w:pPr>
        <w:jc w:val="center"/>
        <w:rPr>
          <w:rFonts w:ascii="Californian FB" w:hAnsi="Californian FB"/>
          <w:sz w:val="28"/>
        </w:rPr>
      </w:pPr>
      <w:r w:rsidRPr="00C05AEE">
        <w:rPr>
          <w:rFonts w:ascii="Californian FB" w:hAnsi="Californian FB"/>
          <w:sz w:val="28"/>
        </w:rPr>
        <w:t>(</w:t>
      </w:r>
      <w:r w:rsidRPr="00C05AEE">
        <w:rPr>
          <w:rFonts w:ascii="Californian FB" w:hAnsi="Californian FB"/>
          <w:sz w:val="28"/>
          <w:u w:val="single"/>
        </w:rPr>
        <w:t>New Era</w:t>
      </w:r>
      <w:r w:rsidRPr="00C05AEE">
        <w:rPr>
          <w:rFonts w:ascii="Californian FB" w:hAnsi="Californian FB"/>
          <w:sz w:val="28"/>
        </w:rPr>
        <w:t>, August 1971, pp. 4-9)</w:t>
      </w:r>
    </w:p>
    <w:p w14:paraId="2091EF58" w14:textId="77777777" w:rsidR="004C1700" w:rsidRPr="00C05AEE" w:rsidRDefault="004C1700" w:rsidP="004C1700">
      <w:pPr>
        <w:jc w:val="center"/>
        <w:rPr>
          <w:rFonts w:ascii="Californian FB" w:hAnsi="Californian FB"/>
          <w:sz w:val="20"/>
        </w:rPr>
      </w:pPr>
    </w:p>
    <w:p w14:paraId="1997D9BD" w14:textId="77777777" w:rsidR="001834EE" w:rsidRPr="00C05AEE" w:rsidRDefault="001834EE" w:rsidP="004C1700">
      <w:pPr>
        <w:jc w:val="center"/>
        <w:rPr>
          <w:rFonts w:ascii="Californian FB" w:hAnsi="Californian FB"/>
          <w:sz w:val="48"/>
          <w:u w:val="single"/>
        </w:rPr>
      </w:pPr>
    </w:p>
    <w:p w14:paraId="7188E82C" w14:textId="77777777" w:rsidR="001834EE" w:rsidRPr="00C05AEE" w:rsidRDefault="001834EE" w:rsidP="004C1700">
      <w:pPr>
        <w:jc w:val="center"/>
        <w:rPr>
          <w:rFonts w:ascii="Californian FB" w:hAnsi="Californian FB"/>
          <w:sz w:val="48"/>
          <w:u w:val="single"/>
        </w:rPr>
      </w:pPr>
    </w:p>
    <w:p w14:paraId="2C3FC8E3" w14:textId="77777777" w:rsidR="001834EE" w:rsidRPr="00C05AEE" w:rsidRDefault="001834EE" w:rsidP="004C1700">
      <w:pPr>
        <w:jc w:val="center"/>
        <w:rPr>
          <w:rFonts w:ascii="Californian FB" w:hAnsi="Californian FB"/>
          <w:sz w:val="48"/>
          <w:u w:val="single"/>
        </w:rPr>
      </w:pPr>
    </w:p>
    <w:p w14:paraId="260A6B55" w14:textId="77777777" w:rsidR="00C05AEE" w:rsidRDefault="00C05AEE" w:rsidP="004C1700">
      <w:pPr>
        <w:jc w:val="center"/>
        <w:rPr>
          <w:rFonts w:ascii="Californian FB" w:hAnsi="Californian FB"/>
          <w:sz w:val="48"/>
          <w:u w:val="single"/>
        </w:rPr>
      </w:pPr>
    </w:p>
    <w:p w14:paraId="78C45E90" w14:textId="77777777" w:rsidR="00C05AEE" w:rsidRDefault="00C05AEE" w:rsidP="004C1700">
      <w:pPr>
        <w:jc w:val="center"/>
        <w:rPr>
          <w:rFonts w:ascii="Californian FB" w:hAnsi="Californian FB"/>
          <w:sz w:val="48"/>
          <w:u w:val="single"/>
        </w:rPr>
      </w:pPr>
    </w:p>
    <w:p w14:paraId="206CAD7B"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48"/>
          <w:u w:val="single"/>
        </w:rPr>
        <w:t>First things to do</w:t>
      </w:r>
    </w:p>
    <w:p w14:paraId="04480235" w14:textId="77777777" w:rsidR="004C1700" w:rsidRPr="00C05AEE" w:rsidRDefault="004C1700" w:rsidP="004C1700">
      <w:pPr>
        <w:jc w:val="center"/>
        <w:rPr>
          <w:rFonts w:ascii="Californian FB" w:hAnsi="Californian FB"/>
          <w:sz w:val="16"/>
          <w:u w:val="single"/>
        </w:rPr>
      </w:pPr>
    </w:p>
    <w:p w14:paraId="59895969" w14:textId="77777777" w:rsidR="00C05AEE" w:rsidRDefault="00C05AEE" w:rsidP="00C05AEE">
      <w:pPr>
        <w:spacing w:line="480" w:lineRule="auto"/>
        <w:ind w:left="720"/>
        <w:rPr>
          <w:rFonts w:ascii="Californian FB" w:eastAsia="Apple LiSung Light" w:hAnsi="Californian FB"/>
          <w:sz w:val="28"/>
        </w:rPr>
      </w:pPr>
    </w:p>
    <w:p w14:paraId="0537E6CB" w14:textId="77777777" w:rsidR="004C1700" w:rsidRPr="00C05AEE" w:rsidRDefault="004C1700" w:rsidP="004C1700">
      <w:pPr>
        <w:numPr>
          <w:ilvl w:val="0"/>
          <w:numId w:val="1"/>
        </w:numPr>
        <w:spacing w:line="480" w:lineRule="auto"/>
        <w:rPr>
          <w:rFonts w:ascii="Californian FB" w:eastAsia="Apple LiSung Light" w:hAnsi="Californian FB"/>
          <w:sz w:val="28"/>
        </w:rPr>
      </w:pPr>
      <w:r w:rsidRPr="00C05AEE">
        <w:rPr>
          <w:rFonts w:ascii="Californian FB" w:eastAsia="Apple LiSung Light" w:hAnsi="Californian FB"/>
          <w:sz w:val="28"/>
        </w:rPr>
        <w:t>If a person dies in the home, you should call “911” immediately.</w:t>
      </w:r>
    </w:p>
    <w:p w14:paraId="4C9D9E76" w14:textId="77777777" w:rsidR="004C1700" w:rsidRPr="00C05AEE" w:rsidRDefault="004C1700" w:rsidP="004C1700">
      <w:pPr>
        <w:numPr>
          <w:ilvl w:val="0"/>
          <w:numId w:val="1"/>
        </w:numPr>
        <w:spacing w:line="480" w:lineRule="auto"/>
        <w:rPr>
          <w:rFonts w:ascii="Californian FB" w:eastAsia="Apple LiSung Light" w:hAnsi="Californian FB"/>
          <w:sz w:val="28"/>
        </w:rPr>
      </w:pPr>
      <w:r w:rsidRPr="00C05AEE">
        <w:rPr>
          <w:rFonts w:ascii="Californian FB" w:eastAsia="Apple LiSung Light" w:hAnsi="Californian FB"/>
          <w:sz w:val="28"/>
        </w:rPr>
        <w:t xml:space="preserve">Inform your Bishop </w:t>
      </w:r>
      <w:r w:rsidRPr="00C05AEE">
        <w:rPr>
          <w:rFonts w:ascii="Californian FB" w:eastAsia="Apple LiSung Light" w:hAnsi="Californian FB"/>
          <w:sz w:val="28"/>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proofErr w:type="gramStart"/>
      <w:r w:rsidRPr="00C05AEE">
        <w:rPr>
          <w:rFonts w:ascii="Californian FB" w:eastAsia="Apple LiSung Light" w:hAnsi="Californian FB"/>
          <w:sz w:val="28"/>
          <w:u w:val="single"/>
        </w:rPr>
        <w:tab/>
        <w:t xml:space="preserve">  </w:t>
      </w:r>
      <w:r w:rsidRPr="00C05AEE">
        <w:rPr>
          <w:rFonts w:ascii="Californian FB" w:eastAsia="Apple LiSung Light" w:hAnsi="Californian FB"/>
          <w:sz w:val="28"/>
        </w:rPr>
        <w:tab/>
      </w:r>
      <w:proofErr w:type="gramEnd"/>
      <w:r w:rsidRPr="00C05AEE">
        <w:rPr>
          <w:rFonts w:ascii="Californian FB" w:eastAsia="Apple LiSung Light" w:hAnsi="Californian FB"/>
          <w:sz w:val="28"/>
        </w:rPr>
        <w:t xml:space="preserve">Phone: </w:t>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p>
    <w:p w14:paraId="55D4EEDB" w14:textId="77777777" w:rsidR="004C1700" w:rsidRPr="00C05AEE" w:rsidRDefault="004C1700" w:rsidP="004C1700">
      <w:pPr>
        <w:numPr>
          <w:ilvl w:val="0"/>
          <w:numId w:val="1"/>
        </w:numPr>
        <w:spacing w:line="480" w:lineRule="auto"/>
        <w:rPr>
          <w:rFonts w:ascii="Californian FB" w:eastAsia="Apple LiSung Light" w:hAnsi="Californian FB"/>
          <w:sz w:val="28"/>
        </w:rPr>
      </w:pPr>
      <w:r w:rsidRPr="00C05AEE">
        <w:rPr>
          <w:rFonts w:ascii="Californian FB" w:eastAsia="Apple LiSung Light" w:hAnsi="Californian FB"/>
          <w:sz w:val="28"/>
        </w:rPr>
        <w:t>Call a friend to come help answer phones/make phone calls/answer the door etc.</w:t>
      </w:r>
    </w:p>
    <w:p w14:paraId="64DC272A" w14:textId="77777777" w:rsidR="004C1700" w:rsidRPr="00C05AEE" w:rsidRDefault="004C1700" w:rsidP="004C1700">
      <w:pPr>
        <w:spacing w:line="480" w:lineRule="auto"/>
        <w:ind w:left="360"/>
        <w:rPr>
          <w:rFonts w:ascii="Californian FB" w:eastAsia="Apple LiSung Light" w:hAnsi="Californian FB"/>
          <w:sz w:val="28"/>
        </w:rPr>
      </w:pPr>
      <w:r w:rsidRPr="00C05AEE">
        <w:rPr>
          <w:rFonts w:ascii="Californian FB" w:eastAsia="Apple LiSung Light" w:hAnsi="Californian FB"/>
          <w:sz w:val="28"/>
        </w:rPr>
        <w:tab/>
      </w:r>
      <w:r w:rsidRPr="00C05AEE">
        <w:rPr>
          <w:rFonts w:ascii="Californian FB" w:eastAsia="Apple LiSung Light" w:hAnsi="Californian FB"/>
          <w:sz w:val="28"/>
        </w:rPr>
        <w:tab/>
      </w:r>
      <w:r w:rsidRPr="00C05AEE">
        <w:rPr>
          <w:rFonts w:ascii="Californian FB" w:eastAsia="Apple LiSung Light" w:hAnsi="Californian FB"/>
          <w:sz w:val="28"/>
        </w:rPr>
        <w:tab/>
      </w:r>
      <w:r w:rsidRPr="00C05AEE">
        <w:rPr>
          <w:rFonts w:ascii="Californian FB" w:eastAsia="Apple LiSung Light" w:hAnsi="Californian FB"/>
          <w:sz w:val="28"/>
        </w:rPr>
        <w:tab/>
      </w:r>
      <w:r w:rsidRPr="00C05AEE">
        <w:rPr>
          <w:rFonts w:ascii="Californian FB" w:eastAsia="Apple LiSung Light" w:hAnsi="Californian FB"/>
          <w:sz w:val="28"/>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t xml:space="preserve">  </w:t>
      </w:r>
      <w:r w:rsidRPr="00C05AEE">
        <w:rPr>
          <w:rFonts w:ascii="Californian FB" w:eastAsia="Apple LiSung Light" w:hAnsi="Californian FB"/>
          <w:sz w:val="28"/>
        </w:rPr>
        <w:tab/>
        <w:t xml:space="preserve">Phone: </w:t>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p>
    <w:p w14:paraId="6CD76DC4" w14:textId="77777777" w:rsidR="004C1700" w:rsidRPr="00C05AEE" w:rsidRDefault="004C1700" w:rsidP="004C1700">
      <w:pPr>
        <w:numPr>
          <w:ilvl w:val="0"/>
          <w:numId w:val="1"/>
        </w:numPr>
        <w:spacing w:line="480" w:lineRule="auto"/>
        <w:rPr>
          <w:rFonts w:ascii="Californian FB" w:eastAsia="Apple LiSung Light" w:hAnsi="Californian FB"/>
          <w:sz w:val="28"/>
        </w:rPr>
      </w:pPr>
      <w:r w:rsidRPr="00C05AEE">
        <w:rPr>
          <w:rFonts w:ascii="Californian FB" w:eastAsia="Apple LiSung Light" w:hAnsi="Californian FB"/>
          <w:sz w:val="28"/>
        </w:rPr>
        <w:t xml:space="preserve">Notify your funeral home   </w:t>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proofErr w:type="gramStart"/>
      <w:r w:rsidRPr="00C05AEE">
        <w:rPr>
          <w:rFonts w:ascii="Californian FB" w:eastAsia="Apple LiSung Light" w:hAnsi="Californian FB"/>
          <w:sz w:val="28"/>
          <w:u w:val="single"/>
        </w:rPr>
        <w:tab/>
        <w:t xml:space="preserve">  </w:t>
      </w:r>
      <w:r w:rsidRPr="00C05AEE">
        <w:rPr>
          <w:rFonts w:ascii="Californian FB" w:eastAsia="Apple LiSung Light" w:hAnsi="Californian FB"/>
          <w:sz w:val="28"/>
        </w:rPr>
        <w:tab/>
      </w:r>
      <w:proofErr w:type="gramEnd"/>
      <w:r w:rsidRPr="00C05AEE">
        <w:rPr>
          <w:rFonts w:ascii="Californian FB" w:eastAsia="Apple LiSung Light" w:hAnsi="Californian FB"/>
          <w:sz w:val="28"/>
        </w:rPr>
        <w:t xml:space="preserve">Phone: </w:t>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p>
    <w:p w14:paraId="1F9AED8B" w14:textId="77777777" w:rsidR="004C1700" w:rsidRPr="00C05AEE" w:rsidRDefault="004C1700" w:rsidP="004C1700">
      <w:pPr>
        <w:numPr>
          <w:ilvl w:val="0"/>
          <w:numId w:val="1"/>
        </w:numPr>
        <w:rPr>
          <w:rFonts w:ascii="Californian FB" w:eastAsia="Apple LiSung Light" w:hAnsi="Californian FB"/>
          <w:sz w:val="28"/>
        </w:rPr>
      </w:pPr>
      <w:r w:rsidRPr="00C05AEE">
        <w:rPr>
          <w:rFonts w:ascii="Californian FB" w:eastAsia="Apple LiSung Light" w:hAnsi="Californian FB"/>
          <w:sz w:val="28"/>
        </w:rPr>
        <w:t>Notify relatives (Heads of households)</w:t>
      </w:r>
      <w:r w:rsidRPr="00C05AEE">
        <w:rPr>
          <w:rFonts w:ascii="Californian FB" w:eastAsia="Apple LiSung Light" w:hAnsi="Californian FB"/>
          <w:sz w:val="28"/>
        </w:rPr>
        <w:tab/>
      </w:r>
      <w:r w:rsidRPr="00C05AEE">
        <w:rPr>
          <w:rFonts w:ascii="Californian FB" w:eastAsia="Apple LiSung Light" w:hAnsi="Californian FB"/>
          <w:sz w:val="28"/>
        </w:rPr>
        <w:tab/>
      </w:r>
      <w:r w:rsidRPr="00C05AEE">
        <w:rPr>
          <w:rFonts w:ascii="Californian FB" w:eastAsia="Apple LiSung Light" w:hAnsi="Californian FB"/>
          <w:sz w:val="28"/>
        </w:rPr>
        <w:tab/>
        <w:t>(see attached)</w:t>
      </w:r>
    </w:p>
    <w:p w14:paraId="1597B25C" w14:textId="77777777" w:rsidR="004C1700" w:rsidRPr="00C05AEE" w:rsidRDefault="004C1700" w:rsidP="004C1700">
      <w:pPr>
        <w:ind w:left="360"/>
        <w:rPr>
          <w:rFonts w:ascii="Californian FB" w:eastAsia="Apple LiSung Light" w:hAnsi="Californian FB"/>
          <w:sz w:val="28"/>
        </w:rPr>
      </w:pPr>
      <w:r w:rsidRPr="00C05AEE">
        <w:rPr>
          <w:rFonts w:ascii="Californian FB" w:eastAsia="Apple LiSung Light" w:hAnsi="Californian FB"/>
          <w:sz w:val="28"/>
        </w:rPr>
        <w:tab/>
      </w:r>
      <w:r w:rsidRPr="00C05AEE">
        <w:rPr>
          <w:rFonts w:ascii="Californian FB" w:eastAsia="Apple LiSung Light" w:hAnsi="Californian FB"/>
          <w:sz w:val="28"/>
        </w:rPr>
        <w:tab/>
      </w:r>
      <w:r w:rsidRPr="00C05AEE">
        <w:rPr>
          <w:rFonts w:ascii="Californian FB" w:eastAsia="Apple LiSung Light" w:hAnsi="Californian FB"/>
          <w:sz w:val="28"/>
        </w:rPr>
        <w:tab/>
      </w:r>
      <w:r w:rsidRPr="00C05AEE">
        <w:rPr>
          <w:rFonts w:ascii="Californian FB" w:eastAsia="Apple LiSung Light" w:hAnsi="Californian FB"/>
          <w:sz w:val="28"/>
        </w:rPr>
        <w:tab/>
      </w:r>
      <w:r w:rsidRPr="00C05AEE">
        <w:rPr>
          <w:rFonts w:ascii="Californian FB" w:eastAsia="Apple LiSung Light" w:hAnsi="Californian FB"/>
          <w:sz w:val="28"/>
        </w:rPr>
        <w:tab/>
      </w:r>
    </w:p>
    <w:p w14:paraId="77A2241F" w14:textId="77777777" w:rsidR="004C1700" w:rsidRPr="00C05AEE" w:rsidRDefault="004C1700" w:rsidP="004C1700">
      <w:pPr>
        <w:numPr>
          <w:ilvl w:val="0"/>
          <w:numId w:val="1"/>
        </w:numPr>
        <w:spacing w:line="480" w:lineRule="auto"/>
        <w:rPr>
          <w:rFonts w:ascii="Californian FB" w:eastAsia="Apple LiSung Light" w:hAnsi="Californian FB"/>
          <w:sz w:val="28"/>
        </w:rPr>
      </w:pPr>
      <w:r w:rsidRPr="00C05AEE">
        <w:rPr>
          <w:rFonts w:ascii="Californian FB" w:eastAsia="Apple LiSung Light" w:hAnsi="Californian FB"/>
          <w:sz w:val="28"/>
        </w:rPr>
        <w:t>Notify close friends</w:t>
      </w:r>
      <w:r w:rsidRPr="00C05AEE">
        <w:rPr>
          <w:rFonts w:ascii="Californian FB" w:eastAsia="Apple LiSung Light" w:hAnsi="Californian FB"/>
          <w:sz w:val="28"/>
        </w:rPr>
        <w:tab/>
      </w:r>
      <w:r w:rsidRPr="00C05AEE">
        <w:rPr>
          <w:rFonts w:ascii="Californian FB" w:eastAsia="Apple LiSung Light" w:hAnsi="Californian FB"/>
          <w:sz w:val="28"/>
        </w:rPr>
        <w:tab/>
      </w:r>
      <w:r w:rsidRPr="00C05AEE">
        <w:rPr>
          <w:rFonts w:ascii="Californian FB" w:eastAsia="Apple LiSung Light" w:hAnsi="Californian FB"/>
          <w:sz w:val="28"/>
        </w:rPr>
        <w:tab/>
      </w:r>
      <w:r w:rsidRPr="00C05AEE">
        <w:rPr>
          <w:rFonts w:ascii="Californian FB" w:eastAsia="Apple LiSung Light" w:hAnsi="Californian FB"/>
          <w:sz w:val="28"/>
        </w:rPr>
        <w:tab/>
      </w:r>
      <w:r w:rsidRPr="00C05AEE">
        <w:rPr>
          <w:rFonts w:ascii="Californian FB" w:eastAsia="Apple LiSung Light" w:hAnsi="Californian FB"/>
          <w:sz w:val="28"/>
        </w:rPr>
        <w:tab/>
      </w:r>
      <w:r w:rsidRPr="00C05AEE">
        <w:rPr>
          <w:rFonts w:ascii="Californian FB" w:eastAsia="Apple LiSung Light" w:hAnsi="Californian FB"/>
          <w:sz w:val="28"/>
        </w:rPr>
        <w:tab/>
        <w:t>(see attached)</w:t>
      </w:r>
      <w:r w:rsidRPr="00C05AEE">
        <w:rPr>
          <w:rFonts w:ascii="Californian FB" w:eastAsia="Apple LiSung Light" w:hAnsi="Californian FB"/>
          <w:sz w:val="28"/>
        </w:rPr>
        <w:tab/>
      </w:r>
      <w:r w:rsidRPr="00C05AEE">
        <w:rPr>
          <w:rFonts w:ascii="Californian FB" w:eastAsia="Apple LiSung Light" w:hAnsi="Californian FB"/>
          <w:sz w:val="28"/>
        </w:rPr>
        <w:tab/>
      </w:r>
    </w:p>
    <w:p w14:paraId="2250BC04" w14:textId="77777777" w:rsidR="004C1700" w:rsidRPr="00C05AEE" w:rsidRDefault="004C1700" w:rsidP="004C1700">
      <w:pPr>
        <w:numPr>
          <w:ilvl w:val="0"/>
          <w:numId w:val="1"/>
        </w:numPr>
        <w:spacing w:line="480" w:lineRule="auto"/>
        <w:rPr>
          <w:rFonts w:ascii="Californian FB" w:eastAsia="Apple LiSung Light" w:hAnsi="Californian FB"/>
          <w:sz w:val="28"/>
        </w:rPr>
      </w:pPr>
      <w:r w:rsidRPr="00C05AEE">
        <w:rPr>
          <w:rFonts w:ascii="Californian FB" w:eastAsia="Apple LiSung Light" w:hAnsi="Californian FB"/>
          <w:sz w:val="28"/>
        </w:rPr>
        <w:t>Notify employer</w:t>
      </w:r>
      <w:r w:rsidRPr="00C05AEE">
        <w:rPr>
          <w:rFonts w:ascii="Californian FB" w:eastAsia="Apple LiSung Light" w:hAnsi="Californian FB"/>
          <w:sz w:val="28"/>
        </w:rPr>
        <w:tab/>
      </w:r>
      <w:r w:rsidRPr="00C05AEE">
        <w:rPr>
          <w:rFonts w:ascii="Californian FB" w:eastAsia="Apple LiSung Light" w:hAnsi="Californian FB"/>
          <w:sz w:val="28"/>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proofErr w:type="gramStart"/>
      <w:r w:rsidRPr="00C05AEE">
        <w:rPr>
          <w:rFonts w:ascii="Californian FB" w:eastAsia="Apple LiSung Light" w:hAnsi="Californian FB"/>
          <w:sz w:val="28"/>
          <w:u w:val="single"/>
        </w:rPr>
        <w:tab/>
        <w:t xml:space="preserve">  </w:t>
      </w:r>
      <w:r w:rsidRPr="00C05AEE">
        <w:rPr>
          <w:rFonts w:ascii="Californian FB" w:eastAsia="Apple LiSung Light" w:hAnsi="Californian FB"/>
          <w:sz w:val="28"/>
        </w:rPr>
        <w:tab/>
      </w:r>
      <w:proofErr w:type="gramEnd"/>
      <w:r w:rsidRPr="00C05AEE">
        <w:rPr>
          <w:rFonts w:ascii="Californian FB" w:eastAsia="Apple LiSung Light" w:hAnsi="Californian FB"/>
          <w:sz w:val="28"/>
        </w:rPr>
        <w:t xml:space="preserve">Phone: </w:t>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p>
    <w:p w14:paraId="0E499795" w14:textId="77777777" w:rsidR="004C1700" w:rsidRPr="00C05AEE" w:rsidRDefault="004C1700" w:rsidP="004C1700">
      <w:pPr>
        <w:numPr>
          <w:ilvl w:val="0"/>
          <w:numId w:val="1"/>
        </w:numPr>
        <w:spacing w:line="480" w:lineRule="auto"/>
        <w:rPr>
          <w:rFonts w:ascii="Californian FB" w:eastAsia="Apple LiSung Light" w:hAnsi="Californian FB"/>
          <w:sz w:val="28"/>
        </w:rPr>
      </w:pPr>
      <w:r w:rsidRPr="00C05AEE">
        <w:rPr>
          <w:rFonts w:ascii="Californian FB" w:eastAsia="Apple LiSung Light" w:hAnsi="Californian FB"/>
          <w:sz w:val="28"/>
        </w:rPr>
        <w:t>Notify attorney</w:t>
      </w:r>
      <w:r w:rsidRPr="00C05AEE">
        <w:rPr>
          <w:rFonts w:ascii="Californian FB" w:eastAsia="Apple LiSung Light" w:hAnsi="Californian FB"/>
          <w:sz w:val="28"/>
        </w:rPr>
        <w:tab/>
      </w:r>
      <w:r w:rsidRPr="00C05AEE">
        <w:rPr>
          <w:rFonts w:ascii="Californian FB" w:eastAsia="Apple LiSung Light" w:hAnsi="Californian FB"/>
          <w:sz w:val="28"/>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proofErr w:type="gramStart"/>
      <w:r w:rsidRPr="00C05AEE">
        <w:rPr>
          <w:rFonts w:ascii="Californian FB" w:eastAsia="Apple LiSung Light" w:hAnsi="Californian FB"/>
          <w:sz w:val="28"/>
          <w:u w:val="single"/>
        </w:rPr>
        <w:tab/>
        <w:t xml:space="preserve">  </w:t>
      </w:r>
      <w:r w:rsidRPr="00C05AEE">
        <w:rPr>
          <w:rFonts w:ascii="Californian FB" w:eastAsia="Apple LiSung Light" w:hAnsi="Californian FB"/>
          <w:sz w:val="28"/>
        </w:rPr>
        <w:tab/>
      </w:r>
      <w:proofErr w:type="gramEnd"/>
      <w:r w:rsidRPr="00C05AEE">
        <w:rPr>
          <w:rFonts w:ascii="Californian FB" w:eastAsia="Apple LiSung Light" w:hAnsi="Californian FB"/>
          <w:sz w:val="28"/>
        </w:rPr>
        <w:t xml:space="preserve">Phone: </w:t>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p>
    <w:p w14:paraId="3848F676" w14:textId="77777777" w:rsidR="004C1700" w:rsidRPr="00C05AEE" w:rsidRDefault="004C1700" w:rsidP="004C1700">
      <w:pPr>
        <w:numPr>
          <w:ilvl w:val="0"/>
          <w:numId w:val="1"/>
        </w:numPr>
        <w:spacing w:line="480" w:lineRule="auto"/>
        <w:rPr>
          <w:rFonts w:ascii="Californian FB" w:eastAsia="Apple LiSung Light" w:hAnsi="Californian FB"/>
          <w:sz w:val="28"/>
        </w:rPr>
      </w:pPr>
      <w:r w:rsidRPr="00C05AEE">
        <w:rPr>
          <w:rFonts w:ascii="Californian FB" w:eastAsia="Apple LiSung Light" w:hAnsi="Californian FB"/>
          <w:sz w:val="28"/>
        </w:rPr>
        <w:t>Notify accountant</w:t>
      </w:r>
      <w:r w:rsidRPr="00C05AEE">
        <w:rPr>
          <w:rFonts w:ascii="Californian FB" w:eastAsia="Apple LiSung Light" w:hAnsi="Californian FB"/>
          <w:sz w:val="28"/>
        </w:rPr>
        <w:tab/>
      </w:r>
      <w:r w:rsidRPr="00C05AEE">
        <w:rPr>
          <w:rFonts w:ascii="Californian FB" w:eastAsia="Apple LiSung Light" w:hAnsi="Californian FB"/>
          <w:sz w:val="28"/>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proofErr w:type="gramStart"/>
      <w:r w:rsidRPr="00C05AEE">
        <w:rPr>
          <w:rFonts w:ascii="Californian FB" w:eastAsia="Apple LiSung Light" w:hAnsi="Californian FB"/>
          <w:sz w:val="28"/>
          <w:u w:val="single"/>
        </w:rPr>
        <w:tab/>
        <w:t xml:space="preserve">  </w:t>
      </w:r>
      <w:r w:rsidRPr="00C05AEE">
        <w:rPr>
          <w:rFonts w:ascii="Californian FB" w:eastAsia="Apple LiSung Light" w:hAnsi="Californian FB"/>
          <w:sz w:val="28"/>
        </w:rPr>
        <w:tab/>
      </w:r>
      <w:proofErr w:type="gramEnd"/>
      <w:r w:rsidRPr="00C05AEE">
        <w:rPr>
          <w:rFonts w:ascii="Californian FB" w:eastAsia="Apple LiSung Light" w:hAnsi="Californian FB"/>
          <w:sz w:val="28"/>
        </w:rPr>
        <w:t xml:space="preserve">Phone: </w:t>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p>
    <w:p w14:paraId="6223E3B5" w14:textId="77777777" w:rsidR="004C1700" w:rsidRPr="00C05AEE" w:rsidRDefault="004C1700" w:rsidP="004C1700">
      <w:pPr>
        <w:numPr>
          <w:ilvl w:val="0"/>
          <w:numId w:val="1"/>
        </w:numPr>
        <w:spacing w:line="480" w:lineRule="auto"/>
        <w:rPr>
          <w:rFonts w:ascii="Californian FB" w:eastAsia="Apple LiSung Light" w:hAnsi="Californian FB"/>
          <w:sz w:val="28"/>
        </w:rPr>
      </w:pPr>
      <w:r w:rsidRPr="00C05AEE">
        <w:rPr>
          <w:rFonts w:ascii="Californian FB" w:eastAsia="Apple LiSung Light" w:hAnsi="Californian FB"/>
          <w:sz w:val="28"/>
        </w:rPr>
        <w:t>Notify family doctor(s)</w:t>
      </w:r>
      <w:r w:rsidRPr="00C05AEE">
        <w:rPr>
          <w:rFonts w:ascii="Californian FB" w:eastAsia="Apple LiSung Light" w:hAnsi="Californian FB"/>
          <w:sz w:val="28"/>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proofErr w:type="gramStart"/>
      <w:r w:rsidRPr="00C05AEE">
        <w:rPr>
          <w:rFonts w:ascii="Californian FB" w:eastAsia="Apple LiSung Light" w:hAnsi="Californian FB"/>
          <w:sz w:val="28"/>
          <w:u w:val="single"/>
        </w:rPr>
        <w:tab/>
        <w:t xml:space="preserve">  </w:t>
      </w:r>
      <w:r w:rsidRPr="00C05AEE">
        <w:rPr>
          <w:rFonts w:ascii="Californian FB" w:eastAsia="Apple LiSung Light" w:hAnsi="Californian FB"/>
          <w:sz w:val="28"/>
        </w:rPr>
        <w:tab/>
      </w:r>
      <w:proofErr w:type="gramEnd"/>
      <w:r w:rsidRPr="00C05AEE">
        <w:rPr>
          <w:rFonts w:ascii="Californian FB" w:eastAsia="Apple LiSung Light" w:hAnsi="Californian FB"/>
          <w:sz w:val="28"/>
        </w:rPr>
        <w:t xml:space="preserve">Phone: </w:t>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p>
    <w:p w14:paraId="15E3849A" w14:textId="77777777" w:rsidR="004C1700" w:rsidRPr="00C05AEE" w:rsidRDefault="004C1700" w:rsidP="004C1700">
      <w:pPr>
        <w:numPr>
          <w:ilvl w:val="0"/>
          <w:numId w:val="1"/>
        </w:numPr>
        <w:spacing w:line="360" w:lineRule="auto"/>
        <w:rPr>
          <w:rFonts w:ascii="Californian FB" w:eastAsia="Apple LiSung Light" w:hAnsi="Californian FB"/>
          <w:sz w:val="28"/>
        </w:rPr>
      </w:pPr>
      <w:r w:rsidRPr="00C05AEE">
        <w:rPr>
          <w:rFonts w:ascii="Californian FB" w:eastAsia="Apple LiSung Light" w:hAnsi="Californian FB"/>
          <w:sz w:val="28"/>
        </w:rPr>
        <w:t>Request multiple copies (10) of the death certificate from County/State Bureau of Vital Statistics</w:t>
      </w:r>
      <w:r w:rsidRPr="00C05AEE">
        <w:rPr>
          <w:rFonts w:ascii="Californian FB" w:eastAsia="Apple LiSung Light" w:hAnsi="Californian FB"/>
          <w:sz w:val="28"/>
        </w:rPr>
        <w:tab/>
      </w:r>
      <w:r w:rsidRPr="00C05AEE">
        <w:rPr>
          <w:rFonts w:ascii="Californian FB" w:eastAsia="Apple LiSung Light" w:hAnsi="Californian FB"/>
          <w:sz w:val="28"/>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proofErr w:type="gramStart"/>
      <w:r w:rsidRPr="00C05AEE">
        <w:rPr>
          <w:rFonts w:ascii="Californian FB" w:eastAsia="Apple LiSung Light" w:hAnsi="Californian FB"/>
          <w:sz w:val="28"/>
          <w:u w:val="single"/>
        </w:rPr>
        <w:tab/>
        <w:t xml:space="preserve">  </w:t>
      </w:r>
      <w:r w:rsidRPr="00C05AEE">
        <w:rPr>
          <w:rFonts w:ascii="Californian FB" w:eastAsia="Apple LiSung Light" w:hAnsi="Californian FB"/>
          <w:sz w:val="28"/>
        </w:rPr>
        <w:tab/>
      </w:r>
      <w:proofErr w:type="gramEnd"/>
      <w:r w:rsidRPr="00C05AEE">
        <w:rPr>
          <w:rFonts w:ascii="Californian FB" w:eastAsia="Apple LiSung Light" w:hAnsi="Californian FB"/>
          <w:sz w:val="28"/>
        </w:rPr>
        <w:t xml:space="preserve">Phone: </w:t>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p>
    <w:p w14:paraId="5462C65C" w14:textId="77777777" w:rsidR="004C1700" w:rsidRPr="00C05AEE" w:rsidRDefault="004C1700" w:rsidP="004C1700">
      <w:pPr>
        <w:numPr>
          <w:ilvl w:val="0"/>
          <w:numId w:val="1"/>
        </w:numPr>
        <w:spacing w:line="480" w:lineRule="auto"/>
        <w:rPr>
          <w:rFonts w:ascii="Californian FB" w:eastAsia="Apple LiSung Light" w:hAnsi="Californian FB"/>
          <w:sz w:val="28"/>
        </w:rPr>
      </w:pPr>
      <w:r w:rsidRPr="00C05AEE">
        <w:rPr>
          <w:rFonts w:ascii="Californian FB" w:eastAsia="Apple LiSung Light" w:hAnsi="Californian FB"/>
          <w:sz w:val="28"/>
        </w:rPr>
        <w:t xml:space="preserve">Notify mortgage bank </w:t>
      </w:r>
      <w:r w:rsidRPr="00C05AEE">
        <w:rPr>
          <w:rFonts w:ascii="Californian FB" w:eastAsia="Apple LiSung Light" w:hAnsi="Californian FB"/>
          <w:sz w:val="28"/>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proofErr w:type="gramStart"/>
      <w:r w:rsidRPr="00C05AEE">
        <w:rPr>
          <w:rFonts w:ascii="Californian FB" w:eastAsia="Apple LiSung Light" w:hAnsi="Californian FB"/>
          <w:sz w:val="28"/>
          <w:u w:val="single"/>
        </w:rPr>
        <w:tab/>
        <w:t xml:space="preserve">  </w:t>
      </w:r>
      <w:r w:rsidRPr="00C05AEE">
        <w:rPr>
          <w:rFonts w:ascii="Californian FB" w:eastAsia="Apple LiSung Light" w:hAnsi="Californian FB"/>
          <w:sz w:val="28"/>
        </w:rPr>
        <w:tab/>
      </w:r>
      <w:proofErr w:type="gramEnd"/>
      <w:r w:rsidRPr="00C05AEE">
        <w:rPr>
          <w:rFonts w:ascii="Californian FB" w:eastAsia="Apple LiSung Light" w:hAnsi="Californian FB"/>
          <w:sz w:val="28"/>
        </w:rPr>
        <w:t xml:space="preserve">Phone: </w:t>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p>
    <w:p w14:paraId="6C609D06" w14:textId="77777777" w:rsidR="004C1700" w:rsidRPr="00C05AEE" w:rsidRDefault="004C1700" w:rsidP="004C1700">
      <w:pPr>
        <w:numPr>
          <w:ilvl w:val="0"/>
          <w:numId w:val="1"/>
        </w:numPr>
        <w:spacing w:line="480" w:lineRule="auto"/>
        <w:rPr>
          <w:rFonts w:ascii="Californian FB" w:eastAsia="Apple LiSung Light" w:hAnsi="Californian FB"/>
          <w:sz w:val="28"/>
        </w:rPr>
      </w:pPr>
      <w:r w:rsidRPr="00C05AEE">
        <w:rPr>
          <w:rFonts w:ascii="Californian FB" w:eastAsia="Apple LiSung Light" w:hAnsi="Californian FB"/>
          <w:sz w:val="28"/>
        </w:rPr>
        <w:t xml:space="preserve">Locate the will(s).  Location:  </w:t>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r w:rsidRPr="00C05AEE">
        <w:rPr>
          <w:rFonts w:ascii="Californian FB" w:eastAsia="Apple LiSung Light" w:hAnsi="Californian FB"/>
          <w:sz w:val="28"/>
          <w:u w:val="single"/>
        </w:rPr>
        <w:tab/>
      </w:r>
    </w:p>
    <w:p w14:paraId="5174D4B5" w14:textId="77777777" w:rsidR="001834EE" w:rsidRPr="00C05AEE" w:rsidRDefault="001834EE" w:rsidP="004C1700">
      <w:pPr>
        <w:jc w:val="center"/>
        <w:rPr>
          <w:rFonts w:ascii="Californian FB" w:hAnsi="Californian FB"/>
          <w:sz w:val="48"/>
          <w:u w:val="single"/>
        </w:rPr>
      </w:pPr>
    </w:p>
    <w:p w14:paraId="0A110264" w14:textId="77777777" w:rsidR="001834EE" w:rsidRPr="00C05AEE" w:rsidRDefault="001834EE" w:rsidP="004C1700">
      <w:pPr>
        <w:jc w:val="center"/>
        <w:rPr>
          <w:rFonts w:ascii="Californian FB" w:hAnsi="Californian FB"/>
          <w:sz w:val="48"/>
          <w:u w:val="single"/>
        </w:rPr>
      </w:pPr>
    </w:p>
    <w:p w14:paraId="4995799D" w14:textId="77777777" w:rsidR="001834EE" w:rsidRPr="00C05AEE" w:rsidRDefault="001834EE" w:rsidP="004C1700">
      <w:pPr>
        <w:jc w:val="center"/>
        <w:rPr>
          <w:rFonts w:ascii="Californian FB" w:hAnsi="Californian FB"/>
          <w:sz w:val="48"/>
          <w:u w:val="single"/>
        </w:rPr>
      </w:pPr>
    </w:p>
    <w:p w14:paraId="06675A39" w14:textId="77777777" w:rsidR="001834EE" w:rsidRPr="00C05AEE" w:rsidRDefault="001834EE" w:rsidP="004C1700">
      <w:pPr>
        <w:jc w:val="center"/>
        <w:rPr>
          <w:rFonts w:ascii="Californian FB" w:hAnsi="Californian FB"/>
          <w:sz w:val="48"/>
          <w:u w:val="single"/>
        </w:rPr>
      </w:pPr>
    </w:p>
    <w:p w14:paraId="45FCFC8C" w14:textId="77777777" w:rsidR="001834EE" w:rsidRPr="00C05AEE" w:rsidRDefault="001834EE" w:rsidP="004C1700">
      <w:pPr>
        <w:jc w:val="center"/>
        <w:rPr>
          <w:rFonts w:ascii="Californian FB" w:hAnsi="Californian FB"/>
          <w:sz w:val="48"/>
          <w:u w:val="single"/>
        </w:rPr>
      </w:pPr>
    </w:p>
    <w:p w14:paraId="15715769" w14:textId="77777777" w:rsidR="00C05AEE" w:rsidRDefault="00C05AEE" w:rsidP="004C1700">
      <w:pPr>
        <w:jc w:val="center"/>
        <w:rPr>
          <w:rFonts w:ascii="Californian FB" w:hAnsi="Californian FB"/>
          <w:sz w:val="48"/>
          <w:u w:val="single"/>
        </w:rPr>
      </w:pPr>
    </w:p>
    <w:p w14:paraId="383314BD"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48"/>
          <w:u w:val="single"/>
        </w:rPr>
        <w:t>Special Household Instructions</w:t>
      </w:r>
    </w:p>
    <w:p w14:paraId="1AAF55FA" w14:textId="77777777" w:rsidR="004C1700" w:rsidRDefault="004C1700" w:rsidP="004C1700">
      <w:pPr>
        <w:jc w:val="center"/>
        <w:rPr>
          <w:rFonts w:ascii="Californian FB" w:hAnsi="Californian FB"/>
          <w:sz w:val="28"/>
        </w:rPr>
      </w:pPr>
      <w:r w:rsidRPr="00C05AEE">
        <w:rPr>
          <w:rFonts w:ascii="Californian FB" w:hAnsi="Californian FB"/>
          <w:sz w:val="28"/>
        </w:rPr>
        <w:t>You may want to include a sketch of your floor plan here…</w:t>
      </w:r>
    </w:p>
    <w:p w14:paraId="53821DF4" w14:textId="77777777" w:rsidR="00C05AEE" w:rsidRDefault="00C05AEE" w:rsidP="004C1700">
      <w:pPr>
        <w:jc w:val="center"/>
        <w:rPr>
          <w:rFonts w:ascii="Californian FB" w:hAnsi="Californian FB"/>
          <w:sz w:val="28"/>
        </w:rPr>
      </w:pPr>
    </w:p>
    <w:p w14:paraId="41C3F414" w14:textId="77777777" w:rsidR="00C05AEE" w:rsidRDefault="00C05AEE" w:rsidP="004C1700">
      <w:pPr>
        <w:jc w:val="center"/>
        <w:rPr>
          <w:rFonts w:ascii="Californian FB" w:hAnsi="Californian FB"/>
          <w:sz w:val="28"/>
        </w:rPr>
      </w:pPr>
    </w:p>
    <w:p w14:paraId="15778653" w14:textId="77777777" w:rsidR="00C05AEE" w:rsidRDefault="00C05AEE" w:rsidP="004C1700">
      <w:pPr>
        <w:jc w:val="center"/>
        <w:rPr>
          <w:rFonts w:ascii="Californian FB" w:hAnsi="Californian FB"/>
          <w:sz w:val="28"/>
        </w:rPr>
      </w:pPr>
    </w:p>
    <w:p w14:paraId="2568D693" w14:textId="77777777" w:rsidR="00C05AEE" w:rsidRDefault="00C05AEE" w:rsidP="004C1700">
      <w:pPr>
        <w:jc w:val="center"/>
        <w:rPr>
          <w:rFonts w:ascii="Californian FB" w:hAnsi="Californian FB"/>
          <w:sz w:val="28"/>
        </w:rPr>
      </w:pPr>
    </w:p>
    <w:p w14:paraId="41FC96A0" w14:textId="77777777" w:rsidR="00C05AEE" w:rsidRDefault="00C05AEE" w:rsidP="004C1700">
      <w:pPr>
        <w:jc w:val="center"/>
        <w:rPr>
          <w:rFonts w:ascii="Californian FB" w:hAnsi="Californian FB"/>
          <w:sz w:val="28"/>
        </w:rPr>
      </w:pPr>
    </w:p>
    <w:p w14:paraId="122B4E12" w14:textId="77777777" w:rsidR="00C05AEE" w:rsidRDefault="00C05AEE" w:rsidP="004C1700">
      <w:pPr>
        <w:jc w:val="center"/>
        <w:rPr>
          <w:rFonts w:ascii="Californian FB" w:hAnsi="Californian FB"/>
          <w:sz w:val="28"/>
        </w:rPr>
      </w:pPr>
    </w:p>
    <w:p w14:paraId="225EC921" w14:textId="77777777" w:rsidR="00C05AEE" w:rsidRDefault="00C05AEE" w:rsidP="004C1700">
      <w:pPr>
        <w:jc w:val="center"/>
        <w:rPr>
          <w:rFonts w:ascii="Californian FB" w:hAnsi="Californian FB"/>
          <w:sz w:val="28"/>
        </w:rPr>
      </w:pPr>
    </w:p>
    <w:p w14:paraId="2956C07F" w14:textId="77777777" w:rsidR="00C05AEE" w:rsidRDefault="00C05AEE" w:rsidP="004C1700">
      <w:pPr>
        <w:jc w:val="center"/>
        <w:rPr>
          <w:rFonts w:ascii="Californian FB" w:hAnsi="Californian FB"/>
          <w:sz w:val="28"/>
        </w:rPr>
      </w:pPr>
    </w:p>
    <w:p w14:paraId="002382E2" w14:textId="77777777" w:rsidR="00C05AEE" w:rsidRDefault="00C05AEE" w:rsidP="004C1700">
      <w:pPr>
        <w:jc w:val="center"/>
        <w:rPr>
          <w:rFonts w:ascii="Californian FB" w:hAnsi="Californian FB"/>
          <w:sz w:val="28"/>
        </w:rPr>
      </w:pPr>
    </w:p>
    <w:p w14:paraId="6D60DB29" w14:textId="77777777" w:rsidR="00C05AEE" w:rsidRDefault="00C05AEE" w:rsidP="004C1700">
      <w:pPr>
        <w:jc w:val="center"/>
        <w:rPr>
          <w:rFonts w:ascii="Californian FB" w:hAnsi="Californian FB"/>
          <w:sz w:val="28"/>
        </w:rPr>
      </w:pPr>
    </w:p>
    <w:p w14:paraId="37C4A38A" w14:textId="77777777" w:rsidR="00C05AEE" w:rsidRDefault="00C05AEE" w:rsidP="004C1700">
      <w:pPr>
        <w:jc w:val="center"/>
        <w:rPr>
          <w:rFonts w:ascii="Californian FB" w:hAnsi="Californian FB"/>
          <w:sz w:val="28"/>
        </w:rPr>
      </w:pPr>
    </w:p>
    <w:p w14:paraId="0DC2BFB9" w14:textId="77777777" w:rsidR="00C05AEE" w:rsidRPr="00C05AEE" w:rsidRDefault="00C05AEE" w:rsidP="004C1700">
      <w:pPr>
        <w:jc w:val="center"/>
        <w:rPr>
          <w:rFonts w:ascii="Californian FB" w:hAnsi="Californian FB"/>
          <w:sz w:val="28"/>
        </w:rPr>
      </w:pPr>
    </w:p>
    <w:p w14:paraId="0341E6D7"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28"/>
        </w:rPr>
        <w:t xml:space="preserve"> </w:t>
      </w:r>
    </w:p>
    <w:p w14:paraId="1241764A" w14:textId="77777777" w:rsidR="004C1700" w:rsidRPr="00C05AEE" w:rsidRDefault="004C1700" w:rsidP="004C1700">
      <w:pPr>
        <w:numPr>
          <w:ilvl w:val="0"/>
          <w:numId w:val="2"/>
        </w:numPr>
        <w:rPr>
          <w:rFonts w:ascii="Californian FB" w:hAnsi="Californian FB"/>
          <w:sz w:val="28"/>
          <w:u w:val="single"/>
        </w:rPr>
      </w:pPr>
      <w:r w:rsidRPr="00C05AEE">
        <w:rPr>
          <w:rFonts w:ascii="Californian FB" w:hAnsi="Californian FB"/>
          <w:sz w:val="28"/>
        </w:rPr>
        <w:t xml:space="preserve">Pet care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463A07E"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Vet</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 xml:space="preserve">Phone: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Possible</w:t>
      </w:r>
      <w:proofErr w:type="gramEnd"/>
      <w:r w:rsidRPr="00C05AEE">
        <w:rPr>
          <w:rFonts w:ascii="Californian FB" w:hAnsi="Californian FB"/>
          <w:sz w:val="28"/>
        </w:rPr>
        <w:t xml:space="preserve"> caregiver for pet: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t xml:space="preserve">        </w:t>
      </w:r>
      <w:r w:rsidRPr="00C05AEE">
        <w:rPr>
          <w:rFonts w:ascii="Californian FB" w:hAnsi="Californian FB"/>
          <w:sz w:val="28"/>
          <w:u w:val="single"/>
        </w:rPr>
        <w:tab/>
      </w:r>
      <w:r w:rsidRPr="00C05AEE">
        <w:rPr>
          <w:rFonts w:ascii="Californian FB" w:hAnsi="Californian FB"/>
          <w:sz w:val="28"/>
        </w:rPr>
        <w:tab/>
        <w:t xml:space="preserve">Phone: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D10E7AD" w14:textId="77777777" w:rsidR="004C1700" w:rsidRPr="00C05AEE" w:rsidRDefault="004C1700" w:rsidP="004C1700">
      <w:pPr>
        <w:rPr>
          <w:rFonts w:ascii="Californian FB" w:hAnsi="Californian FB"/>
          <w:sz w:val="28"/>
          <w:u w:val="single"/>
        </w:rPr>
      </w:pPr>
    </w:p>
    <w:p w14:paraId="7C94B2E2" w14:textId="77777777" w:rsidR="004C1700" w:rsidRPr="00C05AEE" w:rsidRDefault="004C1700" w:rsidP="004C1700">
      <w:pPr>
        <w:numPr>
          <w:ilvl w:val="0"/>
          <w:numId w:val="2"/>
        </w:numPr>
        <w:rPr>
          <w:rFonts w:ascii="Californian FB" w:hAnsi="Californian FB"/>
          <w:sz w:val="28"/>
          <w:u w:val="single"/>
        </w:rPr>
      </w:pPr>
      <w:r w:rsidRPr="00C05AEE">
        <w:rPr>
          <w:rFonts w:ascii="Californian FB" w:hAnsi="Californian FB"/>
          <w:sz w:val="28"/>
        </w:rPr>
        <w:t xml:space="preserve">Yard care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F9F7C8A" w14:textId="77777777" w:rsidR="004C1700" w:rsidRPr="00C05AEE" w:rsidRDefault="004C1700" w:rsidP="004C1700">
      <w:pPr>
        <w:numPr>
          <w:ilvl w:val="0"/>
          <w:numId w:val="2"/>
        </w:numPr>
        <w:rPr>
          <w:rFonts w:ascii="Californian FB" w:hAnsi="Californian FB"/>
          <w:sz w:val="28"/>
          <w:u w:val="single"/>
        </w:rPr>
      </w:pPr>
      <w:r w:rsidRPr="00C05AEE">
        <w:rPr>
          <w:rFonts w:ascii="Californian FB" w:hAnsi="Californian FB"/>
          <w:sz w:val="28"/>
        </w:rPr>
        <w:t xml:space="preserve">Newspapers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4799E76" w14:textId="77777777" w:rsidR="004C1700" w:rsidRPr="00C05AEE" w:rsidRDefault="004C1700" w:rsidP="004C1700">
      <w:pPr>
        <w:numPr>
          <w:ilvl w:val="0"/>
          <w:numId w:val="2"/>
        </w:numPr>
        <w:rPr>
          <w:rFonts w:ascii="Californian FB" w:hAnsi="Californian FB"/>
          <w:sz w:val="28"/>
          <w:u w:val="single"/>
        </w:rPr>
      </w:pPr>
      <w:r w:rsidRPr="00C05AEE">
        <w:rPr>
          <w:rFonts w:ascii="Californian FB" w:hAnsi="Californian FB"/>
          <w:sz w:val="28"/>
        </w:rPr>
        <w:t xml:space="preserve">Garbage pick-up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8C0F719" w14:textId="77777777" w:rsidR="004C1700" w:rsidRPr="00C05AEE" w:rsidRDefault="004C1700" w:rsidP="004C1700">
      <w:pPr>
        <w:numPr>
          <w:ilvl w:val="0"/>
          <w:numId w:val="2"/>
        </w:numPr>
        <w:rPr>
          <w:rFonts w:ascii="Californian FB" w:hAnsi="Californian FB"/>
          <w:sz w:val="28"/>
          <w:u w:val="single"/>
        </w:rPr>
      </w:pPr>
      <w:r w:rsidRPr="00C05AEE">
        <w:rPr>
          <w:rFonts w:ascii="Californian FB" w:hAnsi="Californian FB"/>
          <w:sz w:val="28"/>
        </w:rPr>
        <w:t xml:space="preserve">Location of water valves for shut off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t xml:space="preserve"> </w:t>
      </w:r>
    </w:p>
    <w:p w14:paraId="7DD458F0"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664EDBE" w14:textId="77777777" w:rsidR="004C1700" w:rsidRPr="00C05AEE" w:rsidRDefault="004C1700" w:rsidP="004C1700">
      <w:pPr>
        <w:numPr>
          <w:ilvl w:val="0"/>
          <w:numId w:val="2"/>
        </w:numPr>
        <w:rPr>
          <w:rFonts w:ascii="Californian FB" w:hAnsi="Californian FB"/>
          <w:sz w:val="28"/>
          <w:u w:val="single"/>
        </w:rPr>
      </w:pPr>
      <w:r w:rsidRPr="00C05AEE">
        <w:rPr>
          <w:rFonts w:ascii="Californian FB" w:hAnsi="Californian FB"/>
          <w:sz w:val="28"/>
        </w:rPr>
        <w:t xml:space="preserve">Location of gas valves for shut off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90163EB" w14:textId="77777777" w:rsidR="001834EE" w:rsidRPr="00C05AEE" w:rsidRDefault="001834EE" w:rsidP="004C1700">
      <w:pPr>
        <w:jc w:val="center"/>
        <w:rPr>
          <w:rFonts w:ascii="Californian FB" w:hAnsi="Californian FB"/>
          <w:sz w:val="48"/>
          <w:u w:val="single"/>
        </w:rPr>
      </w:pPr>
    </w:p>
    <w:p w14:paraId="45631CAA" w14:textId="77777777" w:rsidR="004C1700" w:rsidRPr="00C05AEE" w:rsidRDefault="004C1700" w:rsidP="004C1700">
      <w:pPr>
        <w:jc w:val="center"/>
        <w:rPr>
          <w:rFonts w:ascii="Californian FB" w:hAnsi="Californian FB"/>
          <w:sz w:val="40"/>
          <w:szCs w:val="20"/>
          <w:u w:val="single"/>
        </w:rPr>
      </w:pPr>
      <w:r w:rsidRPr="00C05AEE">
        <w:rPr>
          <w:rFonts w:ascii="Californian FB" w:hAnsi="Californian FB"/>
          <w:sz w:val="40"/>
          <w:szCs w:val="20"/>
          <w:u w:val="single"/>
        </w:rPr>
        <w:t>Special Household Instructions</w:t>
      </w:r>
      <w:r w:rsidR="00C05AEE" w:rsidRPr="00C05AEE">
        <w:rPr>
          <w:rFonts w:ascii="Californian FB" w:hAnsi="Californian FB"/>
          <w:sz w:val="40"/>
          <w:szCs w:val="20"/>
          <w:u w:val="single"/>
        </w:rPr>
        <w:t>, cont’d</w:t>
      </w:r>
    </w:p>
    <w:p w14:paraId="064F8DFD" w14:textId="77777777" w:rsidR="004C1700" w:rsidRPr="00C05AEE" w:rsidRDefault="004C1700" w:rsidP="004C1700">
      <w:pPr>
        <w:rPr>
          <w:rFonts w:ascii="Californian FB" w:hAnsi="Californian FB"/>
          <w:sz w:val="28"/>
          <w:u w:val="single"/>
        </w:rPr>
      </w:pPr>
    </w:p>
    <w:p w14:paraId="3506C96D" w14:textId="77777777" w:rsidR="00C05AEE" w:rsidRPr="00C05AEE" w:rsidRDefault="00C05AEE" w:rsidP="00C05AEE">
      <w:pPr>
        <w:ind w:left="720"/>
        <w:rPr>
          <w:rFonts w:ascii="Californian FB" w:hAnsi="Californian FB"/>
          <w:sz w:val="28"/>
          <w:u w:val="single"/>
        </w:rPr>
      </w:pPr>
    </w:p>
    <w:p w14:paraId="606A1C02" w14:textId="77777777" w:rsidR="004C1700" w:rsidRPr="00C05AEE" w:rsidRDefault="004C1700" w:rsidP="004C1700">
      <w:pPr>
        <w:numPr>
          <w:ilvl w:val="0"/>
          <w:numId w:val="2"/>
        </w:numPr>
        <w:rPr>
          <w:rFonts w:ascii="Californian FB" w:hAnsi="Californian FB"/>
          <w:sz w:val="28"/>
          <w:u w:val="single"/>
        </w:rPr>
      </w:pPr>
      <w:r w:rsidRPr="00C05AEE">
        <w:rPr>
          <w:rFonts w:ascii="Californian FB" w:hAnsi="Californian FB"/>
          <w:sz w:val="28"/>
        </w:rPr>
        <w:t xml:space="preserve">Location of breaker panel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1C16885" w14:textId="77777777" w:rsidR="004C1700" w:rsidRPr="00C05AEE" w:rsidRDefault="004C1700" w:rsidP="004C1700">
      <w:pPr>
        <w:numPr>
          <w:ilvl w:val="0"/>
          <w:numId w:val="2"/>
        </w:numPr>
        <w:rPr>
          <w:rFonts w:ascii="Californian FB" w:hAnsi="Californian FB"/>
          <w:sz w:val="28"/>
          <w:u w:val="single"/>
        </w:rPr>
      </w:pPr>
      <w:r w:rsidRPr="00C05AEE">
        <w:rPr>
          <w:rFonts w:ascii="Californian FB" w:hAnsi="Californian FB"/>
          <w:sz w:val="28"/>
        </w:rPr>
        <w:t xml:space="preserve">Instructions to start electrical generator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t xml:space="preserve"> </w:t>
      </w:r>
    </w:p>
    <w:p w14:paraId="53D39074" w14:textId="77777777" w:rsidR="004C1700" w:rsidRPr="00C05AEE" w:rsidRDefault="004C1700" w:rsidP="004C1700">
      <w:pPr>
        <w:numPr>
          <w:ilvl w:val="0"/>
          <w:numId w:val="2"/>
        </w:numPr>
        <w:rPr>
          <w:rFonts w:ascii="Californian FB" w:hAnsi="Californian FB"/>
          <w:sz w:val="28"/>
          <w:u w:val="single"/>
        </w:rPr>
      </w:pPr>
      <w:r w:rsidRPr="00C05AEE">
        <w:rPr>
          <w:rFonts w:ascii="Californian FB" w:hAnsi="Californian FB"/>
          <w:sz w:val="28"/>
        </w:rPr>
        <w:t xml:space="preserve">Location of septic tank and drain field </w:t>
      </w:r>
      <w:r w:rsidRPr="00C05AEE">
        <w:rPr>
          <w:rFonts w:ascii="Californian FB" w:hAnsi="Californian FB"/>
          <w:sz w:val="28"/>
          <w:u w:val="single"/>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6599FAF" w14:textId="77777777" w:rsidR="004C1700" w:rsidRPr="00C05AEE" w:rsidRDefault="004C1700" w:rsidP="004C1700">
      <w:pPr>
        <w:numPr>
          <w:ilvl w:val="0"/>
          <w:numId w:val="2"/>
        </w:numPr>
        <w:rPr>
          <w:rFonts w:ascii="Californian FB" w:hAnsi="Californian FB"/>
          <w:sz w:val="28"/>
          <w:u w:val="single"/>
        </w:rPr>
      </w:pPr>
      <w:r w:rsidRPr="00C05AEE">
        <w:rPr>
          <w:rFonts w:ascii="Californian FB" w:hAnsi="Californian FB"/>
          <w:sz w:val="28"/>
        </w:rPr>
        <w:t xml:space="preserve">Location of keys/combinations to locks/safes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74FEBD7" w14:textId="77777777" w:rsidR="004C1700" w:rsidRPr="00C05AEE" w:rsidRDefault="004C1700" w:rsidP="004C1700">
      <w:pPr>
        <w:numPr>
          <w:ilvl w:val="0"/>
          <w:numId w:val="2"/>
        </w:numPr>
        <w:rPr>
          <w:rFonts w:ascii="Californian FB" w:hAnsi="Californian FB"/>
          <w:sz w:val="28"/>
          <w:u w:val="single"/>
        </w:rPr>
      </w:pPr>
      <w:r w:rsidRPr="00C05AEE">
        <w:rPr>
          <w:rFonts w:ascii="Californian FB" w:hAnsi="Californian FB"/>
          <w:sz w:val="28"/>
        </w:rPr>
        <w:t xml:space="preserve">Location of fireproof </w:t>
      </w:r>
      <w:proofErr w:type="gramStart"/>
      <w:r w:rsidRPr="00C05AEE">
        <w:rPr>
          <w:rFonts w:ascii="Californian FB" w:hAnsi="Californian FB"/>
          <w:sz w:val="28"/>
        </w:rPr>
        <w:t>safe</w:t>
      </w:r>
      <w:proofErr w:type="gramEnd"/>
      <w:r w:rsidRPr="00C05AEE">
        <w:rPr>
          <w:rFonts w:ascii="Californian FB" w:hAnsi="Californian FB"/>
          <w:sz w:val="28"/>
        </w:rPr>
        <w:t xml:space="preserve">(s)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0178D46" w14:textId="77777777" w:rsidR="004C1700" w:rsidRPr="00C05AEE" w:rsidRDefault="004C1700" w:rsidP="004C1700">
      <w:pPr>
        <w:numPr>
          <w:ilvl w:val="0"/>
          <w:numId w:val="2"/>
        </w:numPr>
        <w:rPr>
          <w:rFonts w:ascii="Californian FB" w:hAnsi="Californian FB"/>
          <w:sz w:val="28"/>
          <w:u w:val="single"/>
        </w:rPr>
      </w:pPr>
      <w:r w:rsidRPr="00C05AEE">
        <w:rPr>
          <w:rFonts w:ascii="Californian FB" w:hAnsi="Californian FB"/>
          <w:sz w:val="28"/>
        </w:rPr>
        <w:t>Other instructions</w:t>
      </w:r>
      <w:proofErr w:type="gramStart"/>
      <w:r w:rsidRPr="00C05AEE">
        <w:rPr>
          <w:rFonts w:ascii="Californian FB" w:hAnsi="Californian FB"/>
          <w:sz w:val="28"/>
        </w:rPr>
        <w:t>:  (</w:t>
      </w:r>
      <w:proofErr w:type="gramEnd"/>
      <w:r w:rsidRPr="00C05AEE">
        <w:rPr>
          <w:rFonts w:ascii="Californian FB" w:hAnsi="Californian FB"/>
          <w:sz w:val="28"/>
        </w:rPr>
        <w:t xml:space="preserve">i.e. The silk plants are… or </w:t>
      </w:r>
      <w:proofErr w:type="gramStart"/>
      <w:r w:rsidRPr="00C05AEE">
        <w:rPr>
          <w:rFonts w:ascii="Californian FB" w:hAnsi="Californian FB"/>
          <w:sz w:val="28"/>
        </w:rPr>
        <w:t>Before</w:t>
      </w:r>
      <w:proofErr w:type="gramEnd"/>
      <w:r w:rsidRPr="00C05AEE">
        <w:rPr>
          <w:rFonts w:ascii="Californian FB" w:hAnsi="Californian FB"/>
          <w:sz w:val="28"/>
        </w:rPr>
        <w:t xml:space="preserve"> moving the piano…)</w:t>
      </w:r>
      <w:r w:rsidRPr="00C05AEE">
        <w:rPr>
          <w:rFonts w:ascii="Californian FB" w:hAnsi="Californian FB"/>
          <w:sz w:val="28"/>
        </w:rPr>
        <w:tab/>
      </w:r>
      <w:r w:rsidRPr="00C05AEE">
        <w:rPr>
          <w:rFonts w:ascii="Californian FB" w:hAnsi="Californian FB"/>
          <w:sz w:val="28"/>
          <w:u w:val="single"/>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00FD7E42" w:rsidRPr="00C05AEE">
        <w:rPr>
          <w:rFonts w:ascii="Californian FB" w:hAnsi="Californian FB"/>
          <w:sz w:val="28"/>
          <w:u w:val="single"/>
        </w:rPr>
        <w:t>_______________</w:t>
      </w:r>
    </w:p>
    <w:p w14:paraId="229354B4" w14:textId="77777777" w:rsidR="00FD7E42" w:rsidRPr="00C05AEE" w:rsidRDefault="00FD7E42" w:rsidP="00FD7E42">
      <w:pPr>
        <w:ind w:left="720"/>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t>_______________</w:t>
      </w:r>
    </w:p>
    <w:p w14:paraId="09253F8F" w14:textId="77777777" w:rsidR="00FD7E42" w:rsidRPr="00C05AEE" w:rsidRDefault="00FD7E42" w:rsidP="00FD7E42">
      <w:pPr>
        <w:ind w:left="720"/>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t>_______________</w:t>
      </w:r>
    </w:p>
    <w:p w14:paraId="7503FA9B" w14:textId="77777777" w:rsidR="00FD7E42" w:rsidRPr="00C05AEE" w:rsidRDefault="00FD7E42" w:rsidP="00FD7E42">
      <w:pPr>
        <w:ind w:left="720"/>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t>_______________</w:t>
      </w:r>
    </w:p>
    <w:p w14:paraId="34B20C36" w14:textId="77777777" w:rsidR="00FD7E42" w:rsidRPr="00C05AEE" w:rsidRDefault="00FD7E42" w:rsidP="00FD7E42">
      <w:pPr>
        <w:ind w:left="720"/>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t>_______________</w:t>
      </w:r>
    </w:p>
    <w:p w14:paraId="2D8B4FDB" w14:textId="77777777" w:rsidR="00FD7E42" w:rsidRPr="00C05AEE" w:rsidRDefault="00FD7E42" w:rsidP="00FD7E42">
      <w:pPr>
        <w:ind w:left="720"/>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t>_______________</w:t>
      </w:r>
    </w:p>
    <w:p w14:paraId="54834F09" w14:textId="77777777" w:rsidR="00FD7E42" w:rsidRPr="00C05AEE" w:rsidRDefault="00FD7E42" w:rsidP="00FD7E42">
      <w:pPr>
        <w:ind w:left="720"/>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t>_______________</w:t>
      </w:r>
    </w:p>
    <w:p w14:paraId="4C7BFB3D" w14:textId="77777777" w:rsidR="00FD7E42" w:rsidRPr="00C05AEE" w:rsidRDefault="00FD7E42" w:rsidP="00FD7E42">
      <w:pPr>
        <w:ind w:left="720"/>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t>_______________</w:t>
      </w:r>
    </w:p>
    <w:p w14:paraId="4B622D60" w14:textId="77777777" w:rsidR="00FD7E42" w:rsidRPr="00C05AEE" w:rsidRDefault="00FD7E42" w:rsidP="00FD7E42">
      <w:pPr>
        <w:ind w:left="720"/>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t>_______________</w:t>
      </w:r>
    </w:p>
    <w:p w14:paraId="10738A07" w14:textId="77777777" w:rsidR="00FD7E42" w:rsidRPr="00C05AEE" w:rsidRDefault="00FD7E42" w:rsidP="00FD7E42">
      <w:pPr>
        <w:ind w:left="720"/>
        <w:rPr>
          <w:rFonts w:ascii="Californian FB" w:hAnsi="Californian FB"/>
          <w:sz w:val="28"/>
          <w:u w:val="single"/>
        </w:rPr>
      </w:pPr>
    </w:p>
    <w:p w14:paraId="3B82F354" w14:textId="77777777" w:rsidR="004C1700" w:rsidRPr="00C05AEE" w:rsidRDefault="004C1700" w:rsidP="004C1700">
      <w:pPr>
        <w:numPr>
          <w:ilvl w:val="0"/>
          <w:numId w:val="2"/>
        </w:numPr>
        <w:rPr>
          <w:rFonts w:ascii="Californian FB" w:hAnsi="Californian FB"/>
          <w:sz w:val="28"/>
          <w:u w:val="single"/>
        </w:rPr>
      </w:pPr>
      <w:r w:rsidRPr="00C05AEE">
        <w:rPr>
          <w:rFonts w:ascii="Californian FB" w:hAnsi="Californian FB"/>
          <w:sz w:val="28"/>
        </w:rPr>
        <w:t xml:space="preserve">Passwords for electronics: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t xml:space="preserve"> </w:t>
      </w:r>
      <w:r w:rsidRPr="00C05AEE">
        <w:rPr>
          <w:rFonts w:ascii="Californian FB" w:hAnsi="Californian FB"/>
          <w:sz w:val="28"/>
        </w:rPr>
        <w:t>Cell Phone</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Other</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9BDAD9E"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Computer</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Other</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CBA408A"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Internet</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Other</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t xml:space="preserve"> </w:t>
      </w:r>
    </w:p>
    <w:p w14:paraId="404AEC8A" w14:textId="77777777" w:rsidR="004C1700" w:rsidRPr="00C05AEE" w:rsidRDefault="004C1700" w:rsidP="004C1700">
      <w:pPr>
        <w:ind w:left="720"/>
        <w:rPr>
          <w:rFonts w:ascii="Californian FB" w:hAnsi="Californian FB"/>
          <w:sz w:val="28"/>
          <w:u w:val="single"/>
        </w:rPr>
      </w:pPr>
      <w:r w:rsidRPr="00C05AEE">
        <w:rPr>
          <w:rFonts w:ascii="Californian FB" w:hAnsi="Californian FB"/>
          <w:sz w:val="28"/>
        </w:rPr>
        <w:t>Other</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Other</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5612E18" w14:textId="77777777" w:rsidR="001834EE" w:rsidRPr="00C05AEE" w:rsidRDefault="001834EE" w:rsidP="004C1700">
      <w:pPr>
        <w:ind w:left="720"/>
        <w:jc w:val="center"/>
        <w:rPr>
          <w:rFonts w:ascii="Californian FB" w:hAnsi="Californian FB"/>
          <w:sz w:val="48"/>
          <w:u w:val="single"/>
        </w:rPr>
      </w:pPr>
    </w:p>
    <w:p w14:paraId="4C321EE4" w14:textId="77777777" w:rsidR="001834EE" w:rsidRPr="00C05AEE" w:rsidRDefault="001834EE" w:rsidP="004C1700">
      <w:pPr>
        <w:ind w:left="720"/>
        <w:jc w:val="center"/>
        <w:rPr>
          <w:rFonts w:ascii="Californian FB" w:hAnsi="Californian FB"/>
          <w:sz w:val="48"/>
          <w:u w:val="single"/>
        </w:rPr>
      </w:pPr>
    </w:p>
    <w:p w14:paraId="39D7F84E" w14:textId="77777777" w:rsidR="004C1700" w:rsidRPr="00C05AEE" w:rsidRDefault="004C1700" w:rsidP="004C1700">
      <w:pPr>
        <w:ind w:left="720"/>
        <w:jc w:val="center"/>
        <w:rPr>
          <w:rFonts w:ascii="Californian FB" w:hAnsi="Californian FB"/>
          <w:sz w:val="48"/>
          <w:u w:val="single"/>
        </w:rPr>
      </w:pPr>
      <w:r w:rsidRPr="00C05AEE">
        <w:rPr>
          <w:rFonts w:ascii="Californian FB" w:hAnsi="Californian FB"/>
          <w:sz w:val="48"/>
          <w:u w:val="single"/>
        </w:rPr>
        <w:t>Location of Personal Papers</w:t>
      </w:r>
    </w:p>
    <w:p w14:paraId="2D5D9C42" w14:textId="77777777" w:rsidR="004C1700" w:rsidRPr="00C05AEE" w:rsidRDefault="004C1700" w:rsidP="004C1700">
      <w:pPr>
        <w:rPr>
          <w:rFonts w:ascii="Californian FB" w:hAnsi="Californian FB"/>
          <w:sz w:val="28"/>
          <w:u w:val="single"/>
        </w:rPr>
      </w:pPr>
    </w:p>
    <w:p w14:paraId="7B40543C"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Birth certificates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DEC6DD7"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Divorce decree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23ECE9D"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Durable power of attorney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E891A1A"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Inventory of personal property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CBB32B5"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Last will and testament (see attached)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t xml:space="preserve"> </w:t>
      </w:r>
    </w:p>
    <w:p w14:paraId="44952CBC"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Living will * (see attached)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t xml:space="preserve"> </w:t>
      </w:r>
    </w:p>
    <w:p w14:paraId="29E2001D"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Marriage certificate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E2B2DE1"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Military records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98BE64F"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Adoption papers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70F28CF"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Income tax returns: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B9D6B50"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Stock certificates: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12A94EF"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Other: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9A0697E" w14:textId="77777777" w:rsidR="004C1700" w:rsidRPr="00C05AEE" w:rsidRDefault="004C1700" w:rsidP="004C1700">
      <w:pPr>
        <w:rPr>
          <w:rFonts w:ascii="Californian FB" w:hAnsi="Californian FB"/>
          <w:sz w:val="28"/>
        </w:rPr>
      </w:pPr>
    </w:p>
    <w:p w14:paraId="49FBEA5A" w14:textId="77777777" w:rsidR="004C1700" w:rsidRPr="00C05AEE" w:rsidRDefault="004C1700" w:rsidP="004C1700">
      <w:pPr>
        <w:rPr>
          <w:rFonts w:ascii="Californian FB" w:hAnsi="Californian FB"/>
          <w:sz w:val="28"/>
        </w:rPr>
      </w:pPr>
    </w:p>
    <w:p w14:paraId="605A67E5" w14:textId="77777777" w:rsidR="004C1700" w:rsidRPr="00C05AEE" w:rsidRDefault="004C1700" w:rsidP="004C1700">
      <w:pPr>
        <w:rPr>
          <w:rFonts w:ascii="Californian FB" w:hAnsi="Californian FB"/>
          <w:sz w:val="28"/>
        </w:rPr>
      </w:pPr>
      <w:r w:rsidRPr="00C05AEE">
        <w:rPr>
          <w:rFonts w:ascii="Californian FB" w:hAnsi="Californian FB"/>
          <w:sz w:val="28"/>
        </w:rPr>
        <w:t>* Your Living Will could be kept on your refrigerator</w:t>
      </w:r>
      <w:r w:rsidR="00C05AEE">
        <w:rPr>
          <w:rFonts w:ascii="Californian FB" w:hAnsi="Californian FB"/>
          <w:sz w:val="28"/>
        </w:rPr>
        <w:t xml:space="preserve"> or bulletin board</w:t>
      </w:r>
      <w:r w:rsidRPr="00C05AEE">
        <w:rPr>
          <w:rFonts w:ascii="Californian FB" w:hAnsi="Californian FB"/>
          <w:sz w:val="28"/>
        </w:rPr>
        <w:t xml:space="preserve">; be sure your neighbors know it’s there and what to do if the paramedics come </w:t>
      </w:r>
    </w:p>
    <w:p w14:paraId="075096EF" w14:textId="77777777" w:rsidR="001834EE" w:rsidRPr="00C05AEE" w:rsidRDefault="001834EE" w:rsidP="004C1700">
      <w:pPr>
        <w:jc w:val="center"/>
        <w:rPr>
          <w:rFonts w:ascii="Californian FB" w:hAnsi="Californian FB"/>
          <w:sz w:val="48"/>
          <w:u w:val="single"/>
        </w:rPr>
      </w:pPr>
    </w:p>
    <w:p w14:paraId="39BB0107"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48"/>
          <w:u w:val="single"/>
        </w:rPr>
        <w:t>Cars</w:t>
      </w:r>
    </w:p>
    <w:p w14:paraId="562337D8" w14:textId="77777777" w:rsidR="004C1700" w:rsidRPr="00C05AEE" w:rsidRDefault="004C1700" w:rsidP="004C1700">
      <w:pPr>
        <w:rPr>
          <w:rFonts w:ascii="Californian FB" w:hAnsi="Californian FB"/>
          <w:sz w:val="28"/>
          <w:u w:val="single"/>
        </w:rPr>
      </w:pPr>
    </w:p>
    <w:p w14:paraId="20222C31"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Year</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 xml:space="preserve">Make: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Model</w:t>
      </w:r>
      <w:proofErr w:type="gramEnd"/>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5A061BA8"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Body type</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License</w:t>
      </w:r>
      <w:proofErr w:type="gramEnd"/>
      <w:r w:rsidRPr="00C05AEE">
        <w:rPr>
          <w:rFonts w:ascii="Californian FB" w:hAnsi="Californian FB"/>
          <w:szCs w:val="22"/>
        </w:rPr>
        <w:t xml:space="preserve"> number: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375FDD4A"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VIN number</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Color</w:t>
      </w:r>
      <w:proofErr w:type="gramEnd"/>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73B930E1"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 xml:space="preserve">Location of title: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22950F24" w14:textId="77777777" w:rsidR="004C1700" w:rsidRPr="00C05AEE" w:rsidRDefault="004C1700" w:rsidP="004C1700">
      <w:pPr>
        <w:rPr>
          <w:rFonts w:ascii="Californian FB" w:hAnsi="Californian FB"/>
          <w:szCs w:val="22"/>
          <w:u w:val="single"/>
        </w:rPr>
      </w:pPr>
    </w:p>
    <w:p w14:paraId="4B72A507" w14:textId="77777777" w:rsidR="004C1700" w:rsidRPr="00C05AEE" w:rsidRDefault="004C1700" w:rsidP="004C1700">
      <w:pPr>
        <w:rPr>
          <w:rFonts w:ascii="Californian FB" w:hAnsi="Californian FB"/>
          <w:szCs w:val="22"/>
        </w:rPr>
      </w:pPr>
    </w:p>
    <w:p w14:paraId="0831EC4A"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Year</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 xml:space="preserve">Make: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Model</w:t>
      </w:r>
      <w:proofErr w:type="gramEnd"/>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7E429830"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Body type</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License</w:t>
      </w:r>
      <w:proofErr w:type="gramEnd"/>
      <w:r w:rsidRPr="00C05AEE">
        <w:rPr>
          <w:rFonts w:ascii="Californian FB" w:hAnsi="Californian FB"/>
          <w:szCs w:val="22"/>
        </w:rPr>
        <w:t xml:space="preserve"> number: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5BD56A50" w14:textId="77777777" w:rsidR="004C1700" w:rsidRPr="00C05AEE" w:rsidRDefault="004C1700" w:rsidP="004C1700">
      <w:pPr>
        <w:rPr>
          <w:rFonts w:ascii="Californian FB" w:hAnsi="Californian FB"/>
          <w:szCs w:val="22"/>
          <w:u w:val="single"/>
        </w:rPr>
      </w:pPr>
      <w:r w:rsidRPr="00C05AEE">
        <w:rPr>
          <w:rFonts w:ascii="Californian FB" w:hAnsi="Californian FB"/>
          <w:szCs w:val="22"/>
        </w:rPr>
        <w:lastRenderedPageBreak/>
        <w:t>VIN number</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Color</w:t>
      </w:r>
      <w:proofErr w:type="gramEnd"/>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255C6917"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 xml:space="preserve">Location of title: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65384BA7" w14:textId="77777777" w:rsidR="004C1700" w:rsidRPr="00C05AEE" w:rsidRDefault="004C1700" w:rsidP="004C1700">
      <w:pPr>
        <w:rPr>
          <w:rFonts w:ascii="Californian FB" w:hAnsi="Californian FB"/>
          <w:szCs w:val="22"/>
          <w:u w:val="single"/>
        </w:rPr>
      </w:pPr>
    </w:p>
    <w:p w14:paraId="3BBB3DA1" w14:textId="77777777" w:rsidR="004C1700" w:rsidRPr="00C05AEE" w:rsidRDefault="004C1700" w:rsidP="004C1700">
      <w:pPr>
        <w:rPr>
          <w:rFonts w:ascii="Californian FB" w:hAnsi="Californian FB"/>
          <w:szCs w:val="22"/>
        </w:rPr>
      </w:pPr>
    </w:p>
    <w:p w14:paraId="19381BE9"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Year</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 xml:space="preserve">Make: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Model</w:t>
      </w:r>
      <w:proofErr w:type="gramEnd"/>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18938BFE"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Body type</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License</w:t>
      </w:r>
      <w:proofErr w:type="gramEnd"/>
      <w:r w:rsidRPr="00C05AEE">
        <w:rPr>
          <w:rFonts w:ascii="Californian FB" w:hAnsi="Californian FB"/>
          <w:szCs w:val="22"/>
        </w:rPr>
        <w:t xml:space="preserve"> number: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6F6E5AA6"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VIN number</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Color</w:t>
      </w:r>
      <w:proofErr w:type="gramEnd"/>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7798882A"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 xml:space="preserve">Location of title: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31ACA8D2" w14:textId="77777777" w:rsidR="004C1700" w:rsidRPr="00C05AEE" w:rsidRDefault="004C1700" w:rsidP="004C1700">
      <w:pPr>
        <w:rPr>
          <w:rFonts w:ascii="Californian FB" w:hAnsi="Californian FB"/>
          <w:szCs w:val="22"/>
          <w:u w:val="single"/>
        </w:rPr>
      </w:pPr>
    </w:p>
    <w:p w14:paraId="47D559FA" w14:textId="77777777" w:rsidR="004C1700" w:rsidRPr="00C05AEE" w:rsidRDefault="004C1700" w:rsidP="004C1700">
      <w:pPr>
        <w:rPr>
          <w:rFonts w:ascii="Californian FB" w:hAnsi="Californian FB"/>
          <w:szCs w:val="22"/>
        </w:rPr>
      </w:pPr>
    </w:p>
    <w:p w14:paraId="5EE9B5EB"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Year</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 xml:space="preserve">Make: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Model</w:t>
      </w:r>
      <w:proofErr w:type="gramEnd"/>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46F4DA01"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Body type</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License</w:t>
      </w:r>
      <w:proofErr w:type="gramEnd"/>
      <w:r w:rsidRPr="00C05AEE">
        <w:rPr>
          <w:rFonts w:ascii="Californian FB" w:hAnsi="Californian FB"/>
          <w:szCs w:val="22"/>
        </w:rPr>
        <w:t xml:space="preserve"> number: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3A5C25D7"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VIN number</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Color</w:t>
      </w:r>
      <w:proofErr w:type="gramEnd"/>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7C247BE6"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 xml:space="preserve">Location of title: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1EB21BBF" w14:textId="77777777" w:rsidR="004C1700" w:rsidRPr="00C05AEE" w:rsidRDefault="004C1700" w:rsidP="004C1700">
      <w:pPr>
        <w:rPr>
          <w:rFonts w:ascii="Californian FB" w:hAnsi="Californian FB"/>
          <w:szCs w:val="22"/>
          <w:u w:val="single"/>
        </w:rPr>
      </w:pPr>
    </w:p>
    <w:p w14:paraId="31DF2529" w14:textId="77777777" w:rsidR="004C1700" w:rsidRPr="00C05AEE" w:rsidRDefault="004C1700" w:rsidP="004C1700">
      <w:pPr>
        <w:rPr>
          <w:rFonts w:ascii="Californian FB" w:hAnsi="Californian FB"/>
          <w:szCs w:val="22"/>
        </w:rPr>
      </w:pPr>
    </w:p>
    <w:p w14:paraId="58A16744"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Year</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 xml:space="preserve">Make: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Model</w:t>
      </w:r>
      <w:proofErr w:type="gramEnd"/>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43037F95"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Body type</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License</w:t>
      </w:r>
      <w:proofErr w:type="gramEnd"/>
      <w:r w:rsidRPr="00C05AEE">
        <w:rPr>
          <w:rFonts w:ascii="Californian FB" w:hAnsi="Californian FB"/>
          <w:szCs w:val="22"/>
        </w:rPr>
        <w:t xml:space="preserve"> number: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784255D6"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VIN number</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Color</w:t>
      </w:r>
      <w:proofErr w:type="gramEnd"/>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23E3E35D"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 xml:space="preserve">Location of title: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78961A8F" w14:textId="77777777" w:rsidR="004C1700" w:rsidRPr="00C05AEE" w:rsidRDefault="004C1700" w:rsidP="004C1700">
      <w:pPr>
        <w:jc w:val="center"/>
        <w:rPr>
          <w:rFonts w:ascii="Californian FB" w:hAnsi="Californian FB"/>
          <w:sz w:val="20"/>
          <w:u w:val="single"/>
        </w:rPr>
      </w:pPr>
    </w:p>
    <w:p w14:paraId="3185CD7F"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48"/>
          <w:u w:val="single"/>
        </w:rPr>
        <w:t>Important Warranties &amp; Receipts</w:t>
      </w:r>
    </w:p>
    <w:p w14:paraId="75294A30" w14:textId="77777777" w:rsidR="004C1700" w:rsidRPr="00C05AEE" w:rsidRDefault="004C1700" w:rsidP="004C1700">
      <w:pPr>
        <w:jc w:val="center"/>
        <w:rPr>
          <w:rFonts w:ascii="Californian FB" w:hAnsi="Californian FB"/>
          <w:sz w:val="28"/>
          <w:u w:val="single"/>
        </w:rPr>
      </w:pPr>
    </w:p>
    <w:p w14:paraId="4C101776"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Item</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Location</w:t>
      </w:r>
      <w:proofErr w:type="gramEnd"/>
      <w:r w:rsidRPr="00C05AEE">
        <w:rPr>
          <w:rFonts w:ascii="Californian FB" w:hAnsi="Californian FB"/>
          <w:szCs w:val="22"/>
        </w:rPr>
        <w:t xml:space="preserve"> of warranty: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2060E5CE" w14:textId="77777777" w:rsidR="004C1700" w:rsidRPr="00C05AEE" w:rsidRDefault="004C1700" w:rsidP="004C1700">
      <w:pPr>
        <w:rPr>
          <w:rFonts w:ascii="Californian FB" w:hAnsi="Californian FB"/>
          <w:szCs w:val="22"/>
        </w:rPr>
      </w:pPr>
    </w:p>
    <w:p w14:paraId="405CE4CE" w14:textId="77777777" w:rsidR="004C1700" w:rsidRPr="00C05AEE" w:rsidRDefault="004C1700" w:rsidP="004C1700">
      <w:pPr>
        <w:rPr>
          <w:rFonts w:ascii="Californian FB" w:hAnsi="Californian FB"/>
          <w:szCs w:val="22"/>
        </w:rPr>
      </w:pPr>
      <w:r w:rsidRPr="00C05AEE">
        <w:rPr>
          <w:rFonts w:ascii="Californian FB" w:hAnsi="Californian FB"/>
          <w:szCs w:val="22"/>
        </w:rPr>
        <w:t>Item</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Location</w:t>
      </w:r>
      <w:proofErr w:type="gramEnd"/>
      <w:r w:rsidRPr="00C05AEE">
        <w:rPr>
          <w:rFonts w:ascii="Californian FB" w:hAnsi="Californian FB"/>
          <w:szCs w:val="22"/>
        </w:rPr>
        <w:t xml:space="preserve"> of warranty: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46C28BED" w14:textId="77777777" w:rsidR="004C1700" w:rsidRPr="00C05AEE" w:rsidRDefault="004C1700" w:rsidP="004C1700">
      <w:pPr>
        <w:rPr>
          <w:rFonts w:ascii="Californian FB" w:hAnsi="Californian FB"/>
          <w:szCs w:val="22"/>
        </w:rPr>
      </w:pPr>
    </w:p>
    <w:p w14:paraId="307EDBD0"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Item</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Location</w:t>
      </w:r>
      <w:proofErr w:type="gramEnd"/>
      <w:r w:rsidRPr="00C05AEE">
        <w:rPr>
          <w:rFonts w:ascii="Californian FB" w:hAnsi="Californian FB"/>
          <w:szCs w:val="22"/>
        </w:rPr>
        <w:t xml:space="preserve"> of warranty: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0DC396CD" w14:textId="77777777" w:rsidR="004C1700" w:rsidRPr="00C05AEE" w:rsidRDefault="004C1700" w:rsidP="004C1700">
      <w:pPr>
        <w:rPr>
          <w:rFonts w:ascii="Californian FB" w:hAnsi="Californian FB"/>
          <w:szCs w:val="22"/>
        </w:rPr>
      </w:pPr>
    </w:p>
    <w:p w14:paraId="237D00F4"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Item</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Location</w:t>
      </w:r>
      <w:proofErr w:type="gramEnd"/>
      <w:r w:rsidRPr="00C05AEE">
        <w:rPr>
          <w:rFonts w:ascii="Californian FB" w:hAnsi="Californian FB"/>
          <w:szCs w:val="22"/>
        </w:rPr>
        <w:t xml:space="preserve"> of warranty: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0D9A5940" w14:textId="77777777" w:rsidR="004C1700" w:rsidRPr="00C05AEE" w:rsidRDefault="004C1700" w:rsidP="004C1700">
      <w:pPr>
        <w:rPr>
          <w:rFonts w:ascii="Californian FB" w:hAnsi="Californian FB"/>
          <w:szCs w:val="22"/>
        </w:rPr>
      </w:pPr>
    </w:p>
    <w:p w14:paraId="755EA019"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Item</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Location</w:t>
      </w:r>
      <w:proofErr w:type="gramEnd"/>
      <w:r w:rsidRPr="00C05AEE">
        <w:rPr>
          <w:rFonts w:ascii="Californian FB" w:hAnsi="Californian FB"/>
          <w:szCs w:val="22"/>
        </w:rPr>
        <w:t xml:space="preserve"> of warranty: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4A30D398" w14:textId="77777777" w:rsidR="004C1700" w:rsidRPr="00C05AEE" w:rsidRDefault="004C1700" w:rsidP="004C1700">
      <w:pPr>
        <w:rPr>
          <w:rFonts w:ascii="Californian FB" w:hAnsi="Californian FB"/>
          <w:szCs w:val="22"/>
        </w:rPr>
      </w:pPr>
    </w:p>
    <w:p w14:paraId="4E325971"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Item</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Location</w:t>
      </w:r>
      <w:proofErr w:type="gramEnd"/>
      <w:r w:rsidRPr="00C05AEE">
        <w:rPr>
          <w:rFonts w:ascii="Californian FB" w:hAnsi="Californian FB"/>
          <w:szCs w:val="22"/>
        </w:rPr>
        <w:t xml:space="preserve"> of warranty: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7C9E1B1D" w14:textId="77777777" w:rsidR="004C1700" w:rsidRPr="00C05AEE" w:rsidRDefault="004C1700" w:rsidP="004C1700">
      <w:pPr>
        <w:rPr>
          <w:rFonts w:ascii="Californian FB" w:hAnsi="Californian FB"/>
          <w:szCs w:val="22"/>
        </w:rPr>
      </w:pPr>
    </w:p>
    <w:p w14:paraId="58832A49"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Item</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Location</w:t>
      </w:r>
      <w:proofErr w:type="gramEnd"/>
      <w:r w:rsidRPr="00C05AEE">
        <w:rPr>
          <w:rFonts w:ascii="Californian FB" w:hAnsi="Californian FB"/>
          <w:szCs w:val="22"/>
        </w:rPr>
        <w:t xml:space="preserve"> of warranty: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3AFA0B03" w14:textId="77777777" w:rsidR="004C1700" w:rsidRPr="00C05AEE" w:rsidRDefault="004C1700" w:rsidP="004C1700">
      <w:pPr>
        <w:rPr>
          <w:rFonts w:ascii="Californian FB" w:hAnsi="Californian FB"/>
          <w:szCs w:val="22"/>
        </w:rPr>
      </w:pPr>
    </w:p>
    <w:p w14:paraId="2585396C"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Item</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Location</w:t>
      </w:r>
      <w:proofErr w:type="gramEnd"/>
      <w:r w:rsidRPr="00C05AEE">
        <w:rPr>
          <w:rFonts w:ascii="Californian FB" w:hAnsi="Californian FB"/>
          <w:szCs w:val="22"/>
        </w:rPr>
        <w:t xml:space="preserve"> of warranty: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02F8BB15" w14:textId="77777777" w:rsidR="004C1700" w:rsidRPr="00C05AEE" w:rsidRDefault="004C1700" w:rsidP="004C1700">
      <w:pPr>
        <w:rPr>
          <w:rFonts w:ascii="Californian FB" w:hAnsi="Californian FB"/>
          <w:szCs w:val="22"/>
        </w:rPr>
      </w:pPr>
    </w:p>
    <w:p w14:paraId="1B2DB5C0"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Item</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Location</w:t>
      </w:r>
      <w:proofErr w:type="gramEnd"/>
      <w:r w:rsidRPr="00C05AEE">
        <w:rPr>
          <w:rFonts w:ascii="Californian FB" w:hAnsi="Californian FB"/>
          <w:szCs w:val="22"/>
        </w:rPr>
        <w:t xml:space="preserve"> of warranty: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43A2452B" w14:textId="77777777" w:rsidR="004C1700" w:rsidRPr="00C05AEE" w:rsidRDefault="004C1700" w:rsidP="004C1700">
      <w:pPr>
        <w:rPr>
          <w:rFonts w:ascii="Californian FB" w:hAnsi="Californian FB"/>
          <w:szCs w:val="22"/>
        </w:rPr>
      </w:pPr>
    </w:p>
    <w:p w14:paraId="434458DD"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Item</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Location</w:t>
      </w:r>
      <w:proofErr w:type="gramEnd"/>
      <w:r w:rsidRPr="00C05AEE">
        <w:rPr>
          <w:rFonts w:ascii="Californian FB" w:hAnsi="Californian FB"/>
          <w:szCs w:val="22"/>
        </w:rPr>
        <w:t xml:space="preserve"> of warranty: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3011F2BF" w14:textId="77777777" w:rsidR="004C1700" w:rsidRPr="00C05AEE" w:rsidRDefault="004C1700" w:rsidP="004C1700">
      <w:pPr>
        <w:rPr>
          <w:rFonts w:ascii="Californian FB" w:hAnsi="Californian FB"/>
          <w:szCs w:val="22"/>
        </w:rPr>
      </w:pPr>
    </w:p>
    <w:p w14:paraId="3B9A68C5"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Item</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Location</w:t>
      </w:r>
      <w:proofErr w:type="gramEnd"/>
      <w:r w:rsidRPr="00C05AEE">
        <w:rPr>
          <w:rFonts w:ascii="Californian FB" w:hAnsi="Californian FB"/>
          <w:szCs w:val="22"/>
        </w:rPr>
        <w:t xml:space="preserve"> of warranty: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2DB2302C" w14:textId="77777777" w:rsidR="004C1700" w:rsidRPr="00C05AEE" w:rsidRDefault="004C1700" w:rsidP="004C1700">
      <w:pPr>
        <w:rPr>
          <w:rFonts w:ascii="Californian FB" w:hAnsi="Californian FB"/>
          <w:szCs w:val="22"/>
        </w:rPr>
      </w:pPr>
    </w:p>
    <w:p w14:paraId="27EEE353"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Item</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Location</w:t>
      </w:r>
      <w:proofErr w:type="gramEnd"/>
      <w:r w:rsidRPr="00C05AEE">
        <w:rPr>
          <w:rFonts w:ascii="Californian FB" w:hAnsi="Californian FB"/>
          <w:szCs w:val="22"/>
        </w:rPr>
        <w:t xml:space="preserve"> of warranty: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1293AABE" w14:textId="77777777" w:rsidR="004C1700" w:rsidRPr="00C05AEE" w:rsidRDefault="004C1700" w:rsidP="004C1700">
      <w:pPr>
        <w:rPr>
          <w:rFonts w:ascii="Californian FB" w:hAnsi="Californian FB"/>
          <w:szCs w:val="22"/>
        </w:rPr>
      </w:pPr>
    </w:p>
    <w:p w14:paraId="4609E85B" w14:textId="77777777" w:rsidR="004C1700" w:rsidRPr="00C05AEE" w:rsidRDefault="004C1700" w:rsidP="004C1700">
      <w:pPr>
        <w:rPr>
          <w:rFonts w:ascii="Californian FB" w:hAnsi="Californian FB"/>
          <w:szCs w:val="22"/>
          <w:u w:val="single"/>
        </w:rPr>
      </w:pPr>
      <w:r w:rsidRPr="00C05AEE">
        <w:rPr>
          <w:rFonts w:ascii="Californian FB" w:hAnsi="Californian FB"/>
          <w:szCs w:val="22"/>
        </w:rPr>
        <w:t>Item</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Location</w:t>
      </w:r>
      <w:proofErr w:type="gramEnd"/>
      <w:r w:rsidRPr="00C05AEE">
        <w:rPr>
          <w:rFonts w:ascii="Californian FB" w:hAnsi="Californian FB"/>
          <w:szCs w:val="22"/>
        </w:rPr>
        <w:t xml:space="preserve"> of warranty: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0523C0C8" w14:textId="77777777" w:rsidR="004C1700" w:rsidRPr="00C05AEE" w:rsidRDefault="004C1700" w:rsidP="004C1700">
      <w:pPr>
        <w:rPr>
          <w:rFonts w:ascii="Californian FB" w:hAnsi="Californian FB"/>
          <w:sz w:val="28"/>
        </w:rPr>
      </w:pPr>
    </w:p>
    <w:p w14:paraId="47A76457" w14:textId="77777777" w:rsidR="004C1700" w:rsidRPr="00C05AEE" w:rsidRDefault="004C1700" w:rsidP="004C1700">
      <w:pPr>
        <w:rPr>
          <w:rFonts w:ascii="Californian FB" w:hAnsi="Californian FB"/>
          <w:sz w:val="28"/>
          <w:u w:val="single"/>
        </w:rPr>
      </w:pPr>
      <w:r w:rsidRPr="00C05AEE">
        <w:rPr>
          <w:rFonts w:ascii="Californian FB" w:hAnsi="Californian FB"/>
          <w:szCs w:val="22"/>
        </w:rPr>
        <w:t>Item</w:t>
      </w:r>
      <w:proofErr w:type="gramStart"/>
      <w:r w:rsidRPr="00C05AEE">
        <w:rPr>
          <w:rFonts w:ascii="Californian FB" w:hAnsi="Californian FB"/>
          <w:szCs w:val="22"/>
        </w:rPr>
        <w:t xml:space="preserve">: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rPr>
        <w:tab/>
        <w:t>Location</w:t>
      </w:r>
      <w:proofErr w:type="gramEnd"/>
      <w:r w:rsidRPr="00C05AEE">
        <w:rPr>
          <w:rFonts w:ascii="Californian FB" w:hAnsi="Californian FB"/>
          <w:szCs w:val="22"/>
        </w:rPr>
        <w:t xml:space="preserve"> of warranty:  </w:t>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r w:rsidRPr="00C05AEE">
        <w:rPr>
          <w:rFonts w:ascii="Californian FB" w:hAnsi="Californian FB"/>
          <w:szCs w:val="22"/>
          <w:u w:val="single"/>
        </w:rPr>
        <w:tab/>
      </w:r>
    </w:p>
    <w:p w14:paraId="7BC13378" w14:textId="77777777" w:rsidR="004C1700" w:rsidRPr="00C05AEE" w:rsidRDefault="004C1700" w:rsidP="004C1700">
      <w:pPr>
        <w:rPr>
          <w:rFonts w:ascii="Californian FB" w:hAnsi="Californian FB"/>
          <w:sz w:val="28"/>
        </w:rPr>
      </w:pPr>
    </w:p>
    <w:p w14:paraId="3DE088F1" w14:textId="77777777" w:rsidR="004C1700" w:rsidRPr="00C05AEE" w:rsidRDefault="004C1700" w:rsidP="004C1700">
      <w:pPr>
        <w:rPr>
          <w:rFonts w:ascii="Californian FB" w:hAnsi="Californian FB"/>
          <w:sz w:val="28"/>
          <w:u w:val="single"/>
        </w:rPr>
      </w:pPr>
    </w:p>
    <w:p w14:paraId="69F25340"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48"/>
          <w:u w:val="single"/>
        </w:rPr>
        <w:t>Money you may receive from your Employer</w:t>
      </w:r>
    </w:p>
    <w:p w14:paraId="1070A5F4" w14:textId="77777777" w:rsidR="004C1700" w:rsidRPr="00C05AEE" w:rsidRDefault="004C1700" w:rsidP="004C1700">
      <w:pPr>
        <w:jc w:val="center"/>
        <w:rPr>
          <w:rFonts w:ascii="Californian FB" w:hAnsi="Californian FB"/>
          <w:sz w:val="28"/>
          <w:u w:val="single"/>
        </w:rPr>
      </w:pPr>
    </w:p>
    <w:p w14:paraId="4C9B441A" w14:textId="77777777" w:rsidR="004C1700" w:rsidRPr="00C05AEE" w:rsidRDefault="004C1700" w:rsidP="004C1700">
      <w:pPr>
        <w:rPr>
          <w:rFonts w:ascii="Californian FB" w:hAnsi="Californian FB"/>
          <w:sz w:val="20"/>
          <w:u w:val="single"/>
        </w:rPr>
      </w:pPr>
    </w:p>
    <w:p w14:paraId="7B9077B4" w14:textId="77777777" w:rsidR="004C1700" w:rsidRPr="00C05AEE" w:rsidRDefault="004C1700" w:rsidP="004C1700">
      <w:pPr>
        <w:numPr>
          <w:ilvl w:val="0"/>
          <w:numId w:val="3"/>
        </w:numPr>
        <w:rPr>
          <w:rFonts w:ascii="Californian FB" w:hAnsi="Californian FB"/>
          <w:sz w:val="28"/>
          <w:u w:val="single"/>
        </w:rPr>
      </w:pPr>
      <w:r w:rsidRPr="00C05AEE">
        <w:rPr>
          <w:rFonts w:ascii="Californian FB" w:hAnsi="Californian FB"/>
          <w:sz w:val="28"/>
        </w:rPr>
        <w:t>Employer</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Contact</w:t>
      </w:r>
      <w:proofErr w:type="gramEnd"/>
      <w:r w:rsidRPr="00C05AEE">
        <w:rPr>
          <w:rFonts w:ascii="Californian FB" w:hAnsi="Californian FB"/>
          <w:sz w:val="28"/>
        </w:rPr>
        <w:t xml:space="preserve"> person: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04D218F"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 xml:space="preserve">Phone: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A0D5DD0" w14:textId="77777777" w:rsidR="004C1700" w:rsidRPr="00C05AEE" w:rsidRDefault="004C1700" w:rsidP="004C1700">
      <w:pPr>
        <w:rPr>
          <w:rFonts w:ascii="Californian FB" w:hAnsi="Californian FB"/>
          <w:sz w:val="28"/>
          <w:u w:val="single"/>
        </w:rPr>
      </w:pPr>
    </w:p>
    <w:p w14:paraId="4DD4DFEF" w14:textId="77777777" w:rsidR="004C1700" w:rsidRPr="00C05AEE" w:rsidRDefault="004C1700" w:rsidP="004C1700">
      <w:pPr>
        <w:numPr>
          <w:ilvl w:val="0"/>
          <w:numId w:val="3"/>
        </w:numPr>
        <w:rPr>
          <w:rFonts w:ascii="Californian FB" w:hAnsi="Californian FB"/>
          <w:sz w:val="28"/>
          <w:u w:val="single"/>
        </w:rPr>
      </w:pPr>
      <w:r w:rsidRPr="00C05AEE">
        <w:rPr>
          <w:rFonts w:ascii="Californian FB" w:hAnsi="Californian FB"/>
          <w:sz w:val="28"/>
        </w:rPr>
        <w:t>Unused sick leave</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Contact</w:t>
      </w:r>
      <w:proofErr w:type="gramEnd"/>
      <w:r w:rsidRPr="00C05AEE">
        <w:rPr>
          <w:rFonts w:ascii="Californian FB" w:hAnsi="Californian FB"/>
          <w:sz w:val="28"/>
        </w:rPr>
        <w:t xml:space="preserve"> person: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A9FB8D3"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 xml:space="preserve">Phone: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C827129" w14:textId="77777777" w:rsidR="004C1700" w:rsidRPr="00C05AEE" w:rsidRDefault="004C1700" w:rsidP="004C1700">
      <w:pPr>
        <w:rPr>
          <w:rFonts w:ascii="Californian FB" w:hAnsi="Californian FB"/>
          <w:sz w:val="28"/>
          <w:u w:val="single"/>
        </w:rPr>
      </w:pPr>
    </w:p>
    <w:p w14:paraId="133C0B23" w14:textId="77777777" w:rsidR="004C1700" w:rsidRPr="00C05AEE" w:rsidRDefault="004C1700" w:rsidP="004C1700">
      <w:pPr>
        <w:numPr>
          <w:ilvl w:val="0"/>
          <w:numId w:val="3"/>
        </w:numPr>
        <w:rPr>
          <w:rFonts w:ascii="Californian FB" w:hAnsi="Californian FB"/>
          <w:sz w:val="28"/>
          <w:u w:val="single"/>
        </w:rPr>
      </w:pPr>
      <w:r w:rsidRPr="00C05AEE">
        <w:rPr>
          <w:rFonts w:ascii="Californian FB" w:hAnsi="Californian FB"/>
          <w:sz w:val="28"/>
        </w:rPr>
        <w:t>Other employee benefits</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Contact</w:t>
      </w:r>
      <w:proofErr w:type="gramEnd"/>
      <w:r w:rsidRPr="00C05AEE">
        <w:rPr>
          <w:rFonts w:ascii="Californian FB" w:hAnsi="Californian FB"/>
          <w:sz w:val="28"/>
        </w:rPr>
        <w:t xml:space="preserve"> person: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183FE02"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 xml:space="preserve">Phone: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FB4405C" w14:textId="77777777" w:rsidR="004C1700" w:rsidRPr="00C05AEE" w:rsidRDefault="004C1700" w:rsidP="004C1700">
      <w:pPr>
        <w:rPr>
          <w:rFonts w:ascii="Californian FB" w:hAnsi="Californian FB"/>
          <w:sz w:val="28"/>
          <w:u w:val="single"/>
        </w:rPr>
      </w:pPr>
    </w:p>
    <w:p w14:paraId="0115D4A8" w14:textId="77777777" w:rsidR="004C1700" w:rsidRPr="00C05AEE" w:rsidRDefault="004C1700" w:rsidP="004C1700">
      <w:pPr>
        <w:numPr>
          <w:ilvl w:val="0"/>
          <w:numId w:val="3"/>
        </w:numPr>
        <w:rPr>
          <w:rFonts w:ascii="Californian FB" w:hAnsi="Californian FB"/>
          <w:sz w:val="28"/>
          <w:u w:val="single"/>
        </w:rPr>
      </w:pPr>
      <w:r w:rsidRPr="00C05AEE">
        <w:rPr>
          <w:rFonts w:ascii="Californian FB" w:hAnsi="Californian FB"/>
          <w:sz w:val="28"/>
        </w:rPr>
        <w:t>Pension Plan</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Contact</w:t>
      </w:r>
      <w:proofErr w:type="gramEnd"/>
      <w:r w:rsidRPr="00C05AEE">
        <w:rPr>
          <w:rFonts w:ascii="Californian FB" w:hAnsi="Californian FB"/>
          <w:sz w:val="28"/>
        </w:rPr>
        <w:t xml:space="preserve"> person: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D8BD7B2"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 xml:space="preserve">Phone: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8DE9704" w14:textId="77777777" w:rsidR="004C1700" w:rsidRPr="00C05AEE" w:rsidRDefault="004C1700" w:rsidP="004C1700">
      <w:pPr>
        <w:rPr>
          <w:rFonts w:ascii="Californian FB" w:hAnsi="Californian FB"/>
          <w:sz w:val="28"/>
          <w:u w:val="single"/>
        </w:rPr>
      </w:pPr>
    </w:p>
    <w:p w14:paraId="4E54411B" w14:textId="77777777" w:rsidR="004C1700" w:rsidRPr="00C05AEE" w:rsidRDefault="004C1700" w:rsidP="004C1700">
      <w:pPr>
        <w:numPr>
          <w:ilvl w:val="0"/>
          <w:numId w:val="3"/>
        </w:numPr>
        <w:rPr>
          <w:rFonts w:ascii="Californian FB" w:hAnsi="Californian FB"/>
          <w:sz w:val="28"/>
          <w:u w:val="single"/>
        </w:rPr>
      </w:pPr>
      <w:r w:rsidRPr="00C05AEE">
        <w:rPr>
          <w:rFonts w:ascii="Californian FB" w:hAnsi="Californian FB"/>
          <w:sz w:val="28"/>
        </w:rPr>
        <w:t>Life Insurance</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Contact</w:t>
      </w:r>
      <w:proofErr w:type="gramEnd"/>
      <w:r w:rsidRPr="00C05AEE">
        <w:rPr>
          <w:rFonts w:ascii="Californian FB" w:hAnsi="Californian FB"/>
          <w:sz w:val="28"/>
        </w:rPr>
        <w:t xml:space="preserve"> person: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1527BAF"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 xml:space="preserve">Phone: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45F9801" w14:textId="77777777" w:rsidR="004C1700" w:rsidRPr="00C05AEE" w:rsidRDefault="004C1700" w:rsidP="004C1700">
      <w:pPr>
        <w:rPr>
          <w:rFonts w:ascii="Californian FB" w:hAnsi="Californian FB"/>
          <w:sz w:val="28"/>
          <w:u w:val="single"/>
        </w:rPr>
      </w:pPr>
    </w:p>
    <w:p w14:paraId="02573762" w14:textId="77777777" w:rsidR="004C1700" w:rsidRPr="00C05AEE" w:rsidRDefault="004C1700" w:rsidP="004C1700">
      <w:pPr>
        <w:numPr>
          <w:ilvl w:val="0"/>
          <w:numId w:val="3"/>
        </w:numPr>
        <w:rPr>
          <w:rFonts w:ascii="Californian FB" w:hAnsi="Californian FB"/>
          <w:sz w:val="28"/>
          <w:u w:val="single"/>
        </w:rPr>
      </w:pPr>
      <w:r w:rsidRPr="00C05AEE">
        <w:rPr>
          <w:rFonts w:ascii="Californian FB" w:hAnsi="Californian FB"/>
          <w:sz w:val="28"/>
        </w:rPr>
        <w:t>Profit Sharing</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Contact</w:t>
      </w:r>
      <w:proofErr w:type="gramEnd"/>
      <w:r w:rsidRPr="00C05AEE">
        <w:rPr>
          <w:rFonts w:ascii="Californian FB" w:hAnsi="Californian FB"/>
          <w:sz w:val="28"/>
        </w:rPr>
        <w:t xml:space="preserve"> person: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6F455FC"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 xml:space="preserve">Phone: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69384E8" w14:textId="77777777" w:rsidR="004C1700" w:rsidRPr="00C05AEE" w:rsidRDefault="004C1700" w:rsidP="004C1700">
      <w:pPr>
        <w:rPr>
          <w:rFonts w:ascii="Californian FB" w:hAnsi="Californian FB"/>
          <w:sz w:val="28"/>
          <w:u w:val="single"/>
        </w:rPr>
      </w:pPr>
    </w:p>
    <w:p w14:paraId="245E9964" w14:textId="77777777" w:rsidR="004C1700" w:rsidRPr="00C05AEE" w:rsidRDefault="004C1700" w:rsidP="004C1700">
      <w:pPr>
        <w:numPr>
          <w:ilvl w:val="0"/>
          <w:numId w:val="3"/>
        </w:numPr>
        <w:rPr>
          <w:rFonts w:ascii="Californian FB" w:hAnsi="Californian FB"/>
          <w:sz w:val="28"/>
          <w:u w:val="single"/>
        </w:rPr>
      </w:pPr>
      <w:r w:rsidRPr="00C05AEE">
        <w:rPr>
          <w:rFonts w:ascii="Californian FB" w:hAnsi="Californian FB"/>
          <w:sz w:val="28"/>
        </w:rPr>
        <w:t>Accident Insurance</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Contact</w:t>
      </w:r>
      <w:proofErr w:type="gramEnd"/>
      <w:r w:rsidRPr="00C05AEE">
        <w:rPr>
          <w:rFonts w:ascii="Californian FB" w:hAnsi="Californian FB"/>
          <w:sz w:val="28"/>
        </w:rPr>
        <w:t xml:space="preserve"> person: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C2F5463"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 xml:space="preserve">Phone: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EC5499C" w14:textId="77777777" w:rsidR="004C1700" w:rsidRPr="00C05AEE" w:rsidRDefault="004C1700" w:rsidP="004C1700">
      <w:pPr>
        <w:rPr>
          <w:rFonts w:ascii="Californian FB" w:hAnsi="Californian FB"/>
          <w:sz w:val="28"/>
          <w:u w:val="single"/>
        </w:rPr>
      </w:pPr>
    </w:p>
    <w:p w14:paraId="11A5B1E1" w14:textId="77777777" w:rsidR="004C1700" w:rsidRPr="00C05AEE" w:rsidRDefault="004C1700" w:rsidP="004C1700">
      <w:pPr>
        <w:numPr>
          <w:ilvl w:val="0"/>
          <w:numId w:val="3"/>
        </w:numPr>
        <w:rPr>
          <w:rFonts w:ascii="Californian FB" w:hAnsi="Californian FB"/>
          <w:sz w:val="28"/>
          <w:u w:val="single"/>
        </w:rPr>
      </w:pPr>
      <w:r w:rsidRPr="00C05AEE">
        <w:rPr>
          <w:rFonts w:ascii="Californian FB" w:hAnsi="Californian FB"/>
          <w:sz w:val="28"/>
        </w:rPr>
        <w:t>Thrift Savings Plan</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Contact</w:t>
      </w:r>
      <w:proofErr w:type="gramEnd"/>
      <w:r w:rsidRPr="00C05AEE">
        <w:rPr>
          <w:rFonts w:ascii="Californian FB" w:hAnsi="Californian FB"/>
          <w:sz w:val="28"/>
        </w:rPr>
        <w:t xml:space="preserve"> person: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CA5ADCD"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 xml:space="preserve">Phone: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B0959A2" w14:textId="77777777" w:rsidR="004C1700" w:rsidRPr="00C05AEE" w:rsidRDefault="004C1700" w:rsidP="004C1700">
      <w:pPr>
        <w:rPr>
          <w:rFonts w:ascii="Californian FB" w:hAnsi="Californian FB"/>
          <w:sz w:val="20"/>
          <w:u w:val="single"/>
        </w:rPr>
      </w:pPr>
    </w:p>
    <w:p w14:paraId="50C04C41" w14:textId="77777777" w:rsidR="004C1700" w:rsidRPr="00C05AEE" w:rsidRDefault="004C1700" w:rsidP="004C1700">
      <w:pPr>
        <w:rPr>
          <w:rFonts w:ascii="Californian FB" w:hAnsi="Californian FB"/>
          <w:sz w:val="20"/>
          <w:u w:val="single"/>
        </w:rPr>
      </w:pPr>
    </w:p>
    <w:p w14:paraId="7C3A407D" w14:textId="77777777" w:rsidR="00C05AEE" w:rsidRDefault="00C05AEE" w:rsidP="004C1700">
      <w:pPr>
        <w:jc w:val="center"/>
        <w:rPr>
          <w:rFonts w:ascii="Californian FB" w:hAnsi="Californian FB"/>
          <w:sz w:val="48"/>
          <w:u w:val="single"/>
        </w:rPr>
      </w:pPr>
    </w:p>
    <w:p w14:paraId="61C8E44F" w14:textId="77777777" w:rsidR="00C05AEE" w:rsidRDefault="00C05AEE" w:rsidP="004C1700">
      <w:pPr>
        <w:jc w:val="center"/>
        <w:rPr>
          <w:rFonts w:ascii="Californian FB" w:hAnsi="Californian FB"/>
          <w:sz w:val="48"/>
          <w:u w:val="single"/>
        </w:rPr>
      </w:pPr>
    </w:p>
    <w:p w14:paraId="72EB8FED" w14:textId="77777777" w:rsidR="00C05AEE" w:rsidRDefault="00C05AEE" w:rsidP="004C1700">
      <w:pPr>
        <w:jc w:val="center"/>
        <w:rPr>
          <w:rFonts w:ascii="Californian FB" w:hAnsi="Californian FB"/>
          <w:sz w:val="48"/>
          <w:u w:val="single"/>
        </w:rPr>
      </w:pPr>
    </w:p>
    <w:p w14:paraId="51FD6025" w14:textId="77777777" w:rsidR="00C05AEE" w:rsidRDefault="00C05AEE" w:rsidP="004C1700">
      <w:pPr>
        <w:jc w:val="center"/>
        <w:rPr>
          <w:rFonts w:ascii="Californian FB" w:hAnsi="Californian FB"/>
          <w:sz w:val="48"/>
          <w:u w:val="single"/>
        </w:rPr>
      </w:pPr>
    </w:p>
    <w:p w14:paraId="005E5EC3" w14:textId="77777777" w:rsidR="00C05AEE" w:rsidRDefault="00C05AEE" w:rsidP="004C1700">
      <w:pPr>
        <w:jc w:val="center"/>
        <w:rPr>
          <w:rFonts w:ascii="Californian FB" w:hAnsi="Californian FB"/>
          <w:sz w:val="48"/>
          <w:u w:val="single"/>
        </w:rPr>
      </w:pPr>
    </w:p>
    <w:p w14:paraId="3F6600DC" w14:textId="77777777" w:rsidR="00C05AEE" w:rsidRDefault="00C05AEE" w:rsidP="004C1700">
      <w:pPr>
        <w:jc w:val="center"/>
        <w:rPr>
          <w:rFonts w:ascii="Californian FB" w:hAnsi="Californian FB"/>
          <w:sz w:val="48"/>
          <w:u w:val="single"/>
        </w:rPr>
      </w:pPr>
    </w:p>
    <w:p w14:paraId="473BBD3B" w14:textId="77777777" w:rsidR="00C05AEE" w:rsidRDefault="00C05AEE" w:rsidP="004C1700">
      <w:pPr>
        <w:jc w:val="center"/>
        <w:rPr>
          <w:rFonts w:ascii="Californian FB" w:hAnsi="Californian FB"/>
          <w:sz w:val="48"/>
          <w:u w:val="single"/>
        </w:rPr>
      </w:pPr>
    </w:p>
    <w:p w14:paraId="59D76955" w14:textId="77777777" w:rsidR="00C05AEE" w:rsidRDefault="00C05AEE" w:rsidP="004C1700">
      <w:pPr>
        <w:jc w:val="center"/>
        <w:rPr>
          <w:rFonts w:ascii="Californian FB" w:hAnsi="Californian FB"/>
          <w:sz w:val="48"/>
          <w:u w:val="single"/>
        </w:rPr>
      </w:pPr>
    </w:p>
    <w:p w14:paraId="37F0C71C" w14:textId="77777777" w:rsidR="00C05AEE" w:rsidRDefault="00C05AEE" w:rsidP="004C1700">
      <w:pPr>
        <w:jc w:val="center"/>
        <w:rPr>
          <w:rFonts w:ascii="Californian FB" w:hAnsi="Californian FB"/>
          <w:sz w:val="48"/>
          <w:u w:val="single"/>
        </w:rPr>
      </w:pPr>
    </w:p>
    <w:p w14:paraId="2B133FDC"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48"/>
          <w:u w:val="single"/>
        </w:rPr>
        <w:t>Money you can expect from Social Security</w:t>
      </w:r>
    </w:p>
    <w:p w14:paraId="1C85A7BA" w14:textId="77777777" w:rsidR="004C1700" w:rsidRPr="00C05AEE" w:rsidRDefault="004C1700" w:rsidP="004C1700">
      <w:pPr>
        <w:jc w:val="center"/>
        <w:rPr>
          <w:rFonts w:ascii="Californian FB" w:hAnsi="Californian FB"/>
          <w:sz w:val="18"/>
        </w:rPr>
      </w:pPr>
    </w:p>
    <w:p w14:paraId="4E804504" w14:textId="77777777" w:rsidR="004C1700" w:rsidRPr="00C05AEE" w:rsidRDefault="004C1700" w:rsidP="004C1700">
      <w:pPr>
        <w:jc w:val="center"/>
        <w:rPr>
          <w:rFonts w:ascii="Californian FB" w:hAnsi="Californian FB"/>
          <w:sz w:val="32"/>
        </w:rPr>
      </w:pPr>
      <w:r w:rsidRPr="00C05AEE">
        <w:rPr>
          <w:rFonts w:ascii="Californian FB" w:hAnsi="Californian FB"/>
          <w:sz w:val="32"/>
        </w:rPr>
        <w:t xml:space="preserve">1-800-772-1213 or </w:t>
      </w:r>
      <w:hyperlink r:id="rId7" w:history="1">
        <w:r w:rsidRPr="00C05AEE">
          <w:rPr>
            <w:rStyle w:val="Hyperlink"/>
            <w:rFonts w:ascii="Californian FB" w:hAnsi="Californian FB"/>
            <w:sz w:val="32"/>
          </w:rPr>
          <w:t>www.socialsecurity.gov</w:t>
        </w:r>
      </w:hyperlink>
    </w:p>
    <w:p w14:paraId="29E47801" w14:textId="77777777" w:rsidR="004C1700" w:rsidRPr="00C05AEE" w:rsidRDefault="004C1700" w:rsidP="004C1700">
      <w:pPr>
        <w:jc w:val="center"/>
        <w:rPr>
          <w:rFonts w:ascii="Californian FB" w:hAnsi="Californian FB"/>
          <w:sz w:val="22"/>
        </w:rPr>
      </w:pPr>
    </w:p>
    <w:p w14:paraId="3CDC9821" w14:textId="77777777" w:rsidR="004C1700" w:rsidRPr="00C05AEE" w:rsidRDefault="004C1700" w:rsidP="004C1700">
      <w:pPr>
        <w:jc w:val="both"/>
        <w:rPr>
          <w:rFonts w:ascii="Californian FB" w:hAnsi="Californian FB"/>
          <w:sz w:val="28"/>
          <w:u w:val="single"/>
        </w:rPr>
      </w:pPr>
      <w:r w:rsidRPr="00C05AEE">
        <w:rPr>
          <w:rFonts w:ascii="Californian FB" w:hAnsi="Californian FB"/>
          <w:sz w:val="28"/>
        </w:rPr>
        <w:t>Social Security Number</w:t>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5C4F4B0" w14:textId="77777777" w:rsidR="004C1700" w:rsidRPr="00C05AEE" w:rsidRDefault="004C1700" w:rsidP="004C1700">
      <w:pPr>
        <w:jc w:val="both"/>
        <w:rPr>
          <w:rFonts w:ascii="Californian FB" w:hAnsi="Californian FB"/>
          <w:sz w:val="28"/>
          <w:u w:val="single"/>
        </w:rPr>
      </w:pPr>
      <w:r w:rsidRPr="00C05AEE">
        <w:rPr>
          <w:rFonts w:ascii="Californian FB" w:hAnsi="Californian FB"/>
          <w:sz w:val="28"/>
        </w:rPr>
        <w:t>Name on Card</w:t>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FEC07D0" w14:textId="77777777" w:rsidR="004C1700" w:rsidRPr="00C05AEE" w:rsidRDefault="004C1700" w:rsidP="004C1700">
      <w:pPr>
        <w:jc w:val="both"/>
        <w:rPr>
          <w:rFonts w:ascii="Californian FB" w:hAnsi="Californian FB"/>
          <w:sz w:val="28"/>
        </w:rPr>
      </w:pPr>
      <w:r w:rsidRPr="00C05AEE">
        <w:rPr>
          <w:rFonts w:ascii="Californian FB" w:hAnsi="Californian FB"/>
          <w:sz w:val="28"/>
        </w:rPr>
        <w:t>Location of Card</w:t>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p>
    <w:p w14:paraId="3CF4846A" w14:textId="77777777" w:rsidR="004C1700" w:rsidRPr="00C05AEE" w:rsidRDefault="004C1700" w:rsidP="004C1700">
      <w:pPr>
        <w:jc w:val="both"/>
        <w:rPr>
          <w:rFonts w:ascii="Californian FB" w:hAnsi="Californian FB"/>
          <w:sz w:val="28"/>
        </w:rPr>
      </w:pPr>
      <w:r w:rsidRPr="00C05AEE">
        <w:rPr>
          <w:rFonts w:ascii="Californian FB" w:hAnsi="Californian FB"/>
          <w:sz w:val="28"/>
        </w:rPr>
        <w:t xml:space="preserve">Other names under which you had Social Security earnings (i.e. maiden name): </w:t>
      </w:r>
    </w:p>
    <w:p w14:paraId="0B88A5C9" w14:textId="77777777" w:rsidR="004C1700" w:rsidRPr="00C05AEE" w:rsidRDefault="004C1700" w:rsidP="004C1700">
      <w:pPr>
        <w:jc w:val="both"/>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44CCA3E" w14:textId="77777777" w:rsidR="004C1700" w:rsidRPr="00C05AEE" w:rsidRDefault="004C1700" w:rsidP="004C1700">
      <w:pPr>
        <w:jc w:val="both"/>
        <w:rPr>
          <w:rFonts w:ascii="Californian FB" w:hAnsi="Californian FB"/>
          <w:sz w:val="28"/>
          <w:u w:val="single"/>
        </w:rPr>
      </w:pPr>
      <w:r w:rsidRPr="00C05AEE">
        <w:rPr>
          <w:rFonts w:ascii="Californian FB" w:hAnsi="Californian FB"/>
          <w:sz w:val="28"/>
        </w:rPr>
        <w:t>Lump sum to spouse: ($255 if eligible)</w:t>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u w:val="single"/>
        </w:rPr>
        <w:t>$</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0F7652B" w14:textId="77777777" w:rsidR="004C1700" w:rsidRPr="00C05AEE" w:rsidRDefault="004C1700" w:rsidP="004C1700">
      <w:pPr>
        <w:jc w:val="both"/>
        <w:rPr>
          <w:rFonts w:ascii="Californian FB" w:hAnsi="Californian FB"/>
          <w:sz w:val="28"/>
          <w:u w:val="single"/>
        </w:rPr>
      </w:pPr>
      <w:r w:rsidRPr="00C05AEE">
        <w:rPr>
          <w:rFonts w:ascii="Californian FB" w:hAnsi="Californian FB"/>
          <w:sz w:val="28"/>
        </w:rPr>
        <w:t>Monthly benefit:</w:t>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u w:val="single"/>
        </w:rPr>
        <w:t>$</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DF108C0" w14:textId="77777777" w:rsidR="004C1700" w:rsidRPr="00C05AEE" w:rsidRDefault="004C1700" w:rsidP="004C1700">
      <w:pPr>
        <w:jc w:val="center"/>
        <w:rPr>
          <w:rFonts w:ascii="Californian FB" w:hAnsi="Californian FB"/>
        </w:rPr>
      </w:pPr>
    </w:p>
    <w:p w14:paraId="72E97754" w14:textId="77777777" w:rsidR="008E3225" w:rsidRDefault="008E3225" w:rsidP="004C1700">
      <w:pPr>
        <w:rPr>
          <w:rFonts w:ascii="Californian FB" w:hAnsi="Californian FB"/>
          <w:sz w:val="28"/>
        </w:rPr>
      </w:pPr>
    </w:p>
    <w:p w14:paraId="0193B998" w14:textId="77777777" w:rsidR="008E3225" w:rsidRDefault="008E3225" w:rsidP="004C1700">
      <w:pPr>
        <w:rPr>
          <w:rFonts w:ascii="Californian FB" w:hAnsi="Californian FB"/>
          <w:sz w:val="28"/>
        </w:rPr>
      </w:pPr>
    </w:p>
    <w:p w14:paraId="1B43BB3C" w14:textId="77777777" w:rsidR="008E3225" w:rsidRDefault="008E3225" w:rsidP="004C1700">
      <w:pPr>
        <w:rPr>
          <w:rFonts w:ascii="Californian FB" w:hAnsi="Californian FB"/>
          <w:sz w:val="28"/>
        </w:rPr>
      </w:pPr>
    </w:p>
    <w:p w14:paraId="1072BD6D" w14:textId="77777777" w:rsidR="004C1700" w:rsidRPr="00C05AEE" w:rsidRDefault="004C1700" w:rsidP="004C1700">
      <w:pPr>
        <w:rPr>
          <w:rFonts w:ascii="Californian FB" w:hAnsi="Californian FB"/>
          <w:sz w:val="28"/>
        </w:rPr>
      </w:pPr>
      <w:r w:rsidRPr="00C05AEE">
        <w:rPr>
          <w:rFonts w:ascii="Californian FB" w:hAnsi="Californian FB"/>
          <w:sz w:val="28"/>
        </w:rPr>
        <w:t xml:space="preserve">Social Security benefits should be applied for as soon as possible following the death of a wage earner.  The average time for benefits to begin is 45 days, so doing this right away is important.  Family members will need to take the following documents to the </w:t>
      </w:r>
    </w:p>
    <w:p w14:paraId="1CD9A84C" w14:textId="77777777" w:rsidR="004C1700" w:rsidRPr="00C05AEE" w:rsidRDefault="004C1700" w:rsidP="004C1700">
      <w:pPr>
        <w:rPr>
          <w:rFonts w:ascii="Californian FB" w:hAnsi="Californian FB"/>
          <w:sz w:val="28"/>
        </w:rPr>
      </w:pPr>
      <w:r w:rsidRPr="00C05AEE">
        <w:rPr>
          <w:rFonts w:ascii="Californian FB" w:hAnsi="Californian FB"/>
          <w:sz w:val="28"/>
        </w:rPr>
        <w:t>Social Security office (if the phone call to Social Security doesn’t take care of it):</w:t>
      </w:r>
    </w:p>
    <w:p w14:paraId="651A3573" w14:textId="77777777" w:rsidR="004C1700" w:rsidRPr="00C05AEE" w:rsidRDefault="004C1700" w:rsidP="004C1700">
      <w:pPr>
        <w:rPr>
          <w:rFonts w:ascii="Californian FB" w:hAnsi="Californian FB"/>
          <w:sz w:val="16"/>
        </w:rPr>
      </w:pPr>
    </w:p>
    <w:p w14:paraId="39816A10" w14:textId="77777777" w:rsidR="004C1700" w:rsidRPr="00C05AEE" w:rsidRDefault="004C1700" w:rsidP="004C1700">
      <w:pPr>
        <w:numPr>
          <w:ilvl w:val="0"/>
          <w:numId w:val="8"/>
        </w:numPr>
        <w:rPr>
          <w:rFonts w:ascii="Californian FB" w:hAnsi="Californian FB"/>
          <w:sz w:val="28"/>
        </w:rPr>
      </w:pPr>
      <w:r w:rsidRPr="00C05AEE">
        <w:rPr>
          <w:rFonts w:ascii="Californian FB" w:hAnsi="Californian FB"/>
          <w:sz w:val="28"/>
        </w:rPr>
        <w:t xml:space="preserve">Social Security number of deceased  </w:t>
      </w:r>
      <w:r w:rsidRPr="00C05AEE">
        <w:rPr>
          <w:rFonts w:ascii="Californian FB" w:hAnsi="Californian FB"/>
          <w:sz w:val="28"/>
          <w:u w:val="single"/>
        </w:rPr>
        <w:t xml:space="preserve"> </w:t>
      </w:r>
      <w:r w:rsidRPr="00C05AEE">
        <w:rPr>
          <w:rFonts w:ascii="Californian FB" w:hAnsi="Californian FB"/>
          <w:sz w:val="28"/>
        </w:rPr>
        <w:t xml:space="preserve"> </w:t>
      </w:r>
    </w:p>
    <w:p w14:paraId="34CEAB8C" w14:textId="77777777" w:rsidR="004C1700" w:rsidRPr="00C05AEE" w:rsidRDefault="004C1700" w:rsidP="004C1700">
      <w:pPr>
        <w:numPr>
          <w:ilvl w:val="0"/>
          <w:numId w:val="8"/>
        </w:numPr>
        <w:rPr>
          <w:rFonts w:ascii="Californian FB" w:hAnsi="Californian FB"/>
          <w:sz w:val="28"/>
        </w:rPr>
      </w:pPr>
      <w:r w:rsidRPr="00C05AEE">
        <w:rPr>
          <w:rFonts w:ascii="Californian FB" w:hAnsi="Californian FB"/>
          <w:sz w:val="28"/>
        </w:rPr>
        <w:t>Death certificate</w:t>
      </w:r>
    </w:p>
    <w:p w14:paraId="7797FB7D" w14:textId="77777777" w:rsidR="004C1700" w:rsidRPr="00C05AEE" w:rsidRDefault="004C1700" w:rsidP="004C1700">
      <w:pPr>
        <w:numPr>
          <w:ilvl w:val="0"/>
          <w:numId w:val="8"/>
        </w:numPr>
        <w:rPr>
          <w:rFonts w:ascii="Californian FB" w:hAnsi="Californian FB"/>
          <w:sz w:val="28"/>
        </w:rPr>
      </w:pPr>
      <w:r w:rsidRPr="00C05AEE">
        <w:rPr>
          <w:rFonts w:ascii="Californian FB" w:hAnsi="Californian FB"/>
          <w:sz w:val="28"/>
        </w:rPr>
        <w:t>Marriage license</w:t>
      </w:r>
    </w:p>
    <w:p w14:paraId="1C97DE40" w14:textId="77777777" w:rsidR="004C1700" w:rsidRPr="00C05AEE" w:rsidRDefault="004C1700" w:rsidP="004C1700">
      <w:pPr>
        <w:numPr>
          <w:ilvl w:val="0"/>
          <w:numId w:val="8"/>
        </w:numPr>
        <w:rPr>
          <w:rFonts w:ascii="Californian FB" w:hAnsi="Californian FB"/>
          <w:sz w:val="28"/>
        </w:rPr>
      </w:pPr>
      <w:r w:rsidRPr="00C05AEE">
        <w:rPr>
          <w:rFonts w:ascii="Californian FB" w:hAnsi="Californian FB"/>
          <w:sz w:val="28"/>
        </w:rPr>
        <w:t>Previous divorce papers of deceased</w:t>
      </w:r>
    </w:p>
    <w:p w14:paraId="09361033" w14:textId="77777777" w:rsidR="004C1700" w:rsidRPr="00C05AEE" w:rsidRDefault="004C1700" w:rsidP="004C1700">
      <w:pPr>
        <w:numPr>
          <w:ilvl w:val="0"/>
          <w:numId w:val="8"/>
        </w:numPr>
        <w:rPr>
          <w:rFonts w:ascii="Californian FB" w:hAnsi="Californian FB"/>
          <w:sz w:val="28"/>
        </w:rPr>
      </w:pPr>
      <w:r w:rsidRPr="00C05AEE">
        <w:rPr>
          <w:rFonts w:ascii="Californian FB" w:hAnsi="Californian FB"/>
          <w:sz w:val="28"/>
        </w:rPr>
        <w:t xml:space="preserve">Birth certificates of deceased, spouse, children, and </w:t>
      </w:r>
      <w:proofErr w:type="gramStart"/>
      <w:r w:rsidRPr="00C05AEE">
        <w:rPr>
          <w:rFonts w:ascii="Californian FB" w:hAnsi="Californian FB"/>
          <w:sz w:val="28"/>
        </w:rPr>
        <w:t>step-children</w:t>
      </w:r>
      <w:proofErr w:type="gramEnd"/>
      <w:r w:rsidRPr="00C05AEE">
        <w:rPr>
          <w:rFonts w:ascii="Californian FB" w:hAnsi="Californian FB"/>
          <w:sz w:val="28"/>
        </w:rPr>
        <w:t xml:space="preserve"> living in the home of the deceased</w:t>
      </w:r>
    </w:p>
    <w:p w14:paraId="7A182AEC" w14:textId="77777777" w:rsidR="004C1700" w:rsidRPr="00C05AEE" w:rsidRDefault="004C1700" w:rsidP="004C1700">
      <w:pPr>
        <w:numPr>
          <w:ilvl w:val="0"/>
          <w:numId w:val="8"/>
        </w:numPr>
        <w:rPr>
          <w:rFonts w:ascii="Californian FB" w:hAnsi="Californian FB"/>
          <w:sz w:val="28"/>
        </w:rPr>
      </w:pPr>
      <w:r w:rsidRPr="00C05AEE">
        <w:rPr>
          <w:rFonts w:ascii="Californian FB" w:hAnsi="Californian FB"/>
          <w:sz w:val="28"/>
        </w:rPr>
        <w:t>Military discharge papers</w:t>
      </w:r>
    </w:p>
    <w:p w14:paraId="0C339AFF" w14:textId="77777777" w:rsidR="004C1700" w:rsidRPr="00C05AEE" w:rsidRDefault="004C1700" w:rsidP="004C1700">
      <w:pPr>
        <w:numPr>
          <w:ilvl w:val="0"/>
          <w:numId w:val="8"/>
        </w:numPr>
        <w:rPr>
          <w:rFonts w:ascii="Californian FB" w:hAnsi="Californian FB"/>
          <w:sz w:val="28"/>
        </w:rPr>
      </w:pPr>
      <w:r w:rsidRPr="00C05AEE">
        <w:rPr>
          <w:rFonts w:ascii="Californian FB" w:hAnsi="Californian FB"/>
          <w:sz w:val="28"/>
        </w:rPr>
        <w:t>Income tax returns for previous two years</w:t>
      </w:r>
    </w:p>
    <w:p w14:paraId="32CDD479" w14:textId="77777777" w:rsidR="004C1700" w:rsidRPr="00C05AEE" w:rsidRDefault="004C1700" w:rsidP="004C1700">
      <w:pPr>
        <w:numPr>
          <w:ilvl w:val="0"/>
          <w:numId w:val="8"/>
        </w:numPr>
        <w:rPr>
          <w:rFonts w:ascii="Californian FB" w:hAnsi="Californian FB"/>
          <w:sz w:val="28"/>
          <w:u w:val="single"/>
        </w:rPr>
      </w:pPr>
      <w:r w:rsidRPr="00C05AEE">
        <w:rPr>
          <w:rFonts w:ascii="Californian FB" w:hAnsi="Californian FB"/>
          <w:sz w:val="28"/>
        </w:rPr>
        <w:t xml:space="preserve">Social Security numbers of spouse, children, and </w:t>
      </w:r>
      <w:proofErr w:type="gramStart"/>
      <w:r w:rsidRPr="00C05AEE">
        <w:rPr>
          <w:rFonts w:ascii="Californian FB" w:hAnsi="Californian FB"/>
          <w:sz w:val="28"/>
        </w:rPr>
        <w:t>step-children</w:t>
      </w:r>
      <w:proofErr w:type="gramEnd"/>
      <w:r w:rsidRPr="00C05AEE">
        <w:rPr>
          <w:rFonts w:ascii="Californian FB" w:hAnsi="Californian FB"/>
          <w:sz w:val="28"/>
        </w:rPr>
        <w:t xml:space="preserve"> living in household:</w:t>
      </w:r>
    </w:p>
    <w:p w14:paraId="1D5CE367"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 xml:space="preserve">Name: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 xml:space="preserve">SS#: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F8C97CD"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 xml:space="preserve">Name: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 xml:space="preserve">SS#: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FA83B7D"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 xml:space="preserve">Name: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 xml:space="preserve">SS#: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3FEDDBD"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 xml:space="preserve">Name: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 xml:space="preserve">SS#: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38D5F65"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 xml:space="preserve">Name: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 xml:space="preserve">SS#: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1918752" w14:textId="77777777" w:rsidR="004C1700" w:rsidRPr="00C05AEE" w:rsidRDefault="004C1700" w:rsidP="004C1700">
      <w:pPr>
        <w:rPr>
          <w:rFonts w:ascii="Californian FB" w:hAnsi="Californian FB"/>
          <w:sz w:val="28"/>
          <w:u w:val="single"/>
        </w:rPr>
      </w:pPr>
    </w:p>
    <w:p w14:paraId="570148A1" w14:textId="77777777" w:rsidR="001834EE" w:rsidRPr="00C05AEE" w:rsidRDefault="001834EE" w:rsidP="004C1700">
      <w:pPr>
        <w:rPr>
          <w:rFonts w:ascii="Californian FB" w:hAnsi="Californian FB"/>
          <w:sz w:val="28"/>
          <w:u w:val="single"/>
        </w:rPr>
      </w:pPr>
    </w:p>
    <w:p w14:paraId="674C1B48" w14:textId="77777777" w:rsidR="001834EE" w:rsidRPr="00C05AEE" w:rsidRDefault="001834EE" w:rsidP="004C1700">
      <w:pPr>
        <w:rPr>
          <w:rFonts w:ascii="Californian FB" w:hAnsi="Californian FB"/>
          <w:sz w:val="28"/>
          <w:u w:val="single"/>
        </w:rPr>
      </w:pPr>
    </w:p>
    <w:p w14:paraId="6DBF8E57" w14:textId="77777777" w:rsidR="001834EE" w:rsidRPr="00C05AEE" w:rsidRDefault="001834EE" w:rsidP="004C1700">
      <w:pPr>
        <w:rPr>
          <w:rFonts w:ascii="Californian FB" w:hAnsi="Californian FB"/>
          <w:sz w:val="28"/>
          <w:u w:val="single"/>
        </w:rPr>
      </w:pPr>
    </w:p>
    <w:p w14:paraId="68C4A31A" w14:textId="77777777" w:rsidR="001834EE" w:rsidRPr="00C05AEE" w:rsidRDefault="001834EE" w:rsidP="004C1700">
      <w:pPr>
        <w:rPr>
          <w:rFonts w:ascii="Californian FB" w:hAnsi="Californian FB"/>
          <w:sz w:val="28"/>
          <w:u w:val="single"/>
        </w:rPr>
      </w:pPr>
    </w:p>
    <w:p w14:paraId="5AB21441" w14:textId="77777777" w:rsidR="00C05AEE" w:rsidRDefault="00C05AEE" w:rsidP="004C1700">
      <w:pPr>
        <w:jc w:val="center"/>
        <w:rPr>
          <w:rFonts w:ascii="Californian FB" w:hAnsi="Californian FB"/>
          <w:sz w:val="48"/>
          <w:u w:val="single"/>
        </w:rPr>
      </w:pPr>
    </w:p>
    <w:p w14:paraId="7CBFEC75" w14:textId="77777777" w:rsidR="00C05AEE" w:rsidRDefault="00C05AEE" w:rsidP="004C1700">
      <w:pPr>
        <w:jc w:val="center"/>
        <w:rPr>
          <w:rFonts w:ascii="Californian FB" w:hAnsi="Californian FB"/>
          <w:sz w:val="48"/>
          <w:u w:val="single"/>
        </w:rPr>
      </w:pPr>
    </w:p>
    <w:p w14:paraId="69DF4574" w14:textId="77777777" w:rsidR="00C05AEE" w:rsidRDefault="00C05AEE" w:rsidP="004C1700">
      <w:pPr>
        <w:jc w:val="center"/>
        <w:rPr>
          <w:rFonts w:ascii="Californian FB" w:hAnsi="Californian FB"/>
          <w:sz w:val="48"/>
          <w:u w:val="single"/>
        </w:rPr>
      </w:pPr>
    </w:p>
    <w:p w14:paraId="35786435" w14:textId="77777777" w:rsidR="004C1700" w:rsidRPr="00C05AEE" w:rsidRDefault="004C1700" w:rsidP="004C1700">
      <w:pPr>
        <w:jc w:val="center"/>
        <w:rPr>
          <w:rFonts w:ascii="Californian FB" w:hAnsi="Californian FB"/>
          <w:sz w:val="28"/>
        </w:rPr>
      </w:pPr>
      <w:r w:rsidRPr="00C05AEE">
        <w:rPr>
          <w:rFonts w:ascii="Californian FB" w:hAnsi="Californian FB"/>
          <w:sz w:val="48"/>
          <w:u w:val="single"/>
        </w:rPr>
        <w:t>Money you can expect from Life Insurance</w:t>
      </w:r>
    </w:p>
    <w:p w14:paraId="66A922C3" w14:textId="77777777" w:rsidR="004C1700" w:rsidRPr="00C05AEE" w:rsidRDefault="004C1700" w:rsidP="004C1700">
      <w:pPr>
        <w:rPr>
          <w:rFonts w:ascii="Californian FB" w:hAnsi="Californian FB"/>
          <w:sz w:val="20"/>
        </w:rPr>
      </w:pPr>
    </w:p>
    <w:p w14:paraId="01A7870F" w14:textId="77777777" w:rsidR="004C1700" w:rsidRPr="00C05AEE" w:rsidRDefault="004C1700" w:rsidP="004C1700">
      <w:pPr>
        <w:rPr>
          <w:rFonts w:ascii="Californian FB" w:hAnsi="Californian FB"/>
          <w:sz w:val="20"/>
        </w:rPr>
      </w:pPr>
    </w:p>
    <w:p w14:paraId="12F4F35D" w14:textId="77777777" w:rsidR="004C1700" w:rsidRPr="00C05AEE" w:rsidRDefault="004C1700" w:rsidP="004C1700">
      <w:pPr>
        <w:rPr>
          <w:rFonts w:ascii="Californian FB" w:hAnsi="Californian FB"/>
          <w:sz w:val="20"/>
        </w:rPr>
      </w:pPr>
    </w:p>
    <w:p w14:paraId="5A28F101" w14:textId="77777777" w:rsidR="004C1700" w:rsidRPr="00C05AEE" w:rsidRDefault="004C1700" w:rsidP="004C1700">
      <w:pPr>
        <w:rPr>
          <w:rFonts w:ascii="Californian FB" w:hAnsi="Californian FB"/>
          <w:sz w:val="10"/>
        </w:rPr>
      </w:pPr>
      <w:r w:rsidRPr="00C05AEE">
        <w:rPr>
          <w:rFonts w:ascii="Californian FB" w:hAnsi="Californian FB"/>
          <w:sz w:val="10"/>
        </w:rPr>
        <w:tab/>
      </w:r>
    </w:p>
    <w:p w14:paraId="6FB29DDF" w14:textId="77777777" w:rsidR="004C1700" w:rsidRPr="00C05AEE" w:rsidRDefault="004C1700" w:rsidP="004C1700">
      <w:pPr>
        <w:rPr>
          <w:rFonts w:ascii="Californian FB" w:hAnsi="Californian FB"/>
          <w:sz w:val="28"/>
          <w:u w:val="single"/>
        </w:rPr>
      </w:pPr>
      <w:r w:rsidRPr="00C05AEE">
        <w:rPr>
          <w:rFonts w:ascii="Californian FB" w:hAnsi="Californian FB"/>
          <w:sz w:val="28"/>
        </w:rPr>
        <w:t>Company</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Phone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25F68C0" w14:textId="77777777" w:rsidR="004C1700" w:rsidRPr="00C05AEE" w:rsidRDefault="004C1700" w:rsidP="004C1700">
      <w:pPr>
        <w:rPr>
          <w:rFonts w:ascii="Californian FB" w:hAnsi="Californian FB"/>
          <w:sz w:val="28"/>
          <w:u w:val="single"/>
        </w:rPr>
      </w:pPr>
      <w:r w:rsidRPr="00C05AEE">
        <w:rPr>
          <w:rFonts w:ascii="Californian FB" w:hAnsi="Californian FB"/>
          <w:sz w:val="28"/>
        </w:rPr>
        <w:t>Address</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Agent</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1426798" w14:textId="77777777" w:rsidR="004C1700" w:rsidRPr="00C05AEE" w:rsidRDefault="004C1700" w:rsidP="004C1700">
      <w:pPr>
        <w:rPr>
          <w:rFonts w:ascii="Californian FB" w:hAnsi="Californian FB"/>
          <w:sz w:val="28"/>
        </w:rPr>
      </w:pPr>
      <w:r w:rsidRPr="00C05AEE">
        <w:rPr>
          <w:rFonts w:ascii="Californian FB" w:hAnsi="Californian FB"/>
          <w:sz w:val="28"/>
        </w:rPr>
        <w:t>Amount of insurance</w:t>
      </w:r>
      <w:proofErr w:type="gramStart"/>
      <w:r w:rsidRPr="00C05AEE">
        <w:rPr>
          <w:rFonts w:ascii="Californian FB" w:hAnsi="Californian FB"/>
          <w:sz w:val="28"/>
        </w:rPr>
        <w:t xml:space="preserve">:  </w:t>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40"/>
          <w:u w:val="single"/>
        </w:rPr>
        <w:t>$</w:t>
      </w:r>
      <w:proofErr w:type="gramEnd"/>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B8CDD87"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Beneficiary(s):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61B5D6F" w14:textId="77777777" w:rsidR="004C1700" w:rsidRPr="00C05AEE" w:rsidRDefault="004C1700" w:rsidP="004C1700">
      <w:pPr>
        <w:rPr>
          <w:rFonts w:ascii="Californian FB" w:hAnsi="Californian FB"/>
          <w:sz w:val="28"/>
          <w:u w:val="single"/>
        </w:rPr>
      </w:pPr>
      <w:r w:rsidRPr="00C05AEE">
        <w:rPr>
          <w:rFonts w:ascii="Californian FB" w:hAnsi="Californian FB"/>
          <w:sz w:val="28"/>
        </w:rPr>
        <w:t>Policy number</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Issue</w:t>
      </w:r>
      <w:proofErr w:type="gramEnd"/>
      <w:r w:rsidRPr="00C05AEE">
        <w:rPr>
          <w:rFonts w:ascii="Californian FB" w:hAnsi="Californian FB"/>
          <w:sz w:val="28"/>
        </w:rPr>
        <w:t xml:space="preserve"> date: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2DC398E" w14:textId="77777777" w:rsidR="004C1700" w:rsidRPr="00C05AEE" w:rsidRDefault="004C1700" w:rsidP="004C1700">
      <w:pPr>
        <w:rPr>
          <w:rFonts w:ascii="Californian FB" w:hAnsi="Californian FB"/>
          <w:sz w:val="28"/>
          <w:u w:val="single"/>
        </w:rPr>
      </w:pPr>
      <w:r w:rsidRPr="00C05AEE">
        <w:rPr>
          <w:rFonts w:ascii="Californian FB" w:hAnsi="Californian FB"/>
          <w:sz w:val="28"/>
        </w:rPr>
        <w:t>Policy type</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Maturity</w:t>
      </w:r>
      <w:proofErr w:type="gramEnd"/>
      <w:r w:rsidRPr="00C05AEE">
        <w:rPr>
          <w:rFonts w:ascii="Californian FB" w:hAnsi="Californian FB"/>
          <w:sz w:val="28"/>
        </w:rPr>
        <w:t xml:space="preserve"> date: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598A1F9"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How </w:t>
      </w:r>
      <w:proofErr w:type="gramStart"/>
      <w:r w:rsidRPr="00C05AEE">
        <w:rPr>
          <w:rFonts w:ascii="Californian FB" w:hAnsi="Californian FB"/>
          <w:sz w:val="28"/>
        </w:rPr>
        <w:t>paid</w:t>
      </w:r>
      <w:proofErr w:type="gramEnd"/>
      <w:r w:rsidRPr="00C05AEE">
        <w:rPr>
          <w:rFonts w:ascii="Californian FB" w:hAnsi="Californian FB"/>
          <w:sz w:val="28"/>
        </w:rPr>
        <w:t xml:space="preserve"> out: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B8ABFCC"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policy: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4ECECFE" w14:textId="77777777" w:rsidR="004C1700" w:rsidRPr="00C05AEE" w:rsidRDefault="004C1700" w:rsidP="004C1700">
      <w:pPr>
        <w:jc w:val="center"/>
        <w:rPr>
          <w:rFonts w:ascii="Californian FB" w:hAnsi="Californian FB"/>
          <w:sz w:val="48"/>
          <w:u w:val="single"/>
        </w:rPr>
      </w:pPr>
    </w:p>
    <w:p w14:paraId="404CBE17" w14:textId="77777777" w:rsidR="004C1700" w:rsidRPr="00C05AEE" w:rsidRDefault="004C1700" w:rsidP="004C1700">
      <w:pPr>
        <w:rPr>
          <w:rFonts w:ascii="Californian FB" w:hAnsi="Californian FB"/>
          <w:sz w:val="28"/>
          <w:u w:val="single"/>
        </w:rPr>
      </w:pPr>
      <w:r w:rsidRPr="00C05AEE">
        <w:rPr>
          <w:rFonts w:ascii="Californian FB" w:hAnsi="Californian FB"/>
          <w:sz w:val="28"/>
        </w:rPr>
        <w:t>Company</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Phone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B254EE5" w14:textId="77777777" w:rsidR="004C1700" w:rsidRPr="00C05AEE" w:rsidRDefault="004C1700" w:rsidP="004C1700">
      <w:pPr>
        <w:rPr>
          <w:rFonts w:ascii="Californian FB" w:hAnsi="Californian FB"/>
          <w:sz w:val="28"/>
          <w:u w:val="single"/>
        </w:rPr>
      </w:pPr>
      <w:r w:rsidRPr="00C05AEE">
        <w:rPr>
          <w:rFonts w:ascii="Californian FB" w:hAnsi="Californian FB"/>
          <w:sz w:val="28"/>
        </w:rPr>
        <w:t>Address</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Agent</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1509F87" w14:textId="77777777" w:rsidR="004C1700" w:rsidRPr="00C05AEE" w:rsidRDefault="004C1700" w:rsidP="004C1700">
      <w:pPr>
        <w:rPr>
          <w:rFonts w:ascii="Californian FB" w:hAnsi="Californian FB"/>
          <w:sz w:val="28"/>
        </w:rPr>
      </w:pPr>
      <w:r w:rsidRPr="00C05AEE">
        <w:rPr>
          <w:rFonts w:ascii="Californian FB" w:hAnsi="Californian FB"/>
          <w:sz w:val="28"/>
        </w:rPr>
        <w:t>Amount of insurance</w:t>
      </w:r>
      <w:proofErr w:type="gramStart"/>
      <w:r w:rsidRPr="00C05AEE">
        <w:rPr>
          <w:rFonts w:ascii="Californian FB" w:hAnsi="Californian FB"/>
          <w:sz w:val="28"/>
        </w:rPr>
        <w:t xml:space="preserve">:  </w:t>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40"/>
          <w:u w:val="single"/>
        </w:rPr>
        <w:t>$</w:t>
      </w:r>
      <w:proofErr w:type="gramEnd"/>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D04CCF1"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Beneficiary(s):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C371DA8" w14:textId="77777777" w:rsidR="004C1700" w:rsidRPr="00C05AEE" w:rsidRDefault="004C1700" w:rsidP="004C1700">
      <w:pPr>
        <w:rPr>
          <w:rFonts w:ascii="Californian FB" w:hAnsi="Californian FB"/>
          <w:sz w:val="28"/>
          <w:u w:val="single"/>
        </w:rPr>
      </w:pPr>
      <w:r w:rsidRPr="00C05AEE">
        <w:rPr>
          <w:rFonts w:ascii="Californian FB" w:hAnsi="Californian FB"/>
          <w:sz w:val="28"/>
        </w:rPr>
        <w:t>Policy number</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Issue</w:t>
      </w:r>
      <w:proofErr w:type="gramEnd"/>
      <w:r w:rsidRPr="00C05AEE">
        <w:rPr>
          <w:rFonts w:ascii="Californian FB" w:hAnsi="Californian FB"/>
          <w:sz w:val="28"/>
        </w:rPr>
        <w:t xml:space="preserve"> date: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9798347" w14:textId="77777777" w:rsidR="004C1700" w:rsidRPr="00C05AEE" w:rsidRDefault="004C1700" w:rsidP="004C1700">
      <w:pPr>
        <w:rPr>
          <w:rFonts w:ascii="Californian FB" w:hAnsi="Californian FB"/>
          <w:sz w:val="28"/>
          <w:u w:val="single"/>
        </w:rPr>
      </w:pPr>
      <w:r w:rsidRPr="00C05AEE">
        <w:rPr>
          <w:rFonts w:ascii="Californian FB" w:hAnsi="Californian FB"/>
          <w:sz w:val="28"/>
        </w:rPr>
        <w:t>Policy type</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Maturity</w:t>
      </w:r>
      <w:proofErr w:type="gramEnd"/>
      <w:r w:rsidRPr="00C05AEE">
        <w:rPr>
          <w:rFonts w:ascii="Californian FB" w:hAnsi="Californian FB"/>
          <w:sz w:val="28"/>
        </w:rPr>
        <w:t xml:space="preserve"> date: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5AE4569"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How </w:t>
      </w:r>
      <w:proofErr w:type="gramStart"/>
      <w:r w:rsidRPr="00C05AEE">
        <w:rPr>
          <w:rFonts w:ascii="Californian FB" w:hAnsi="Californian FB"/>
          <w:sz w:val="28"/>
        </w:rPr>
        <w:t>paid</w:t>
      </w:r>
      <w:proofErr w:type="gramEnd"/>
      <w:r w:rsidRPr="00C05AEE">
        <w:rPr>
          <w:rFonts w:ascii="Californian FB" w:hAnsi="Californian FB"/>
          <w:sz w:val="28"/>
        </w:rPr>
        <w:t xml:space="preserve"> out: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9A9A87B"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policy: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CB160A3" w14:textId="77777777" w:rsidR="004C1700" w:rsidRPr="00C05AEE" w:rsidRDefault="004C1700" w:rsidP="004C1700">
      <w:pPr>
        <w:jc w:val="center"/>
        <w:rPr>
          <w:rFonts w:ascii="Californian FB" w:hAnsi="Californian FB"/>
          <w:sz w:val="48"/>
          <w:u w:val="single"/>
        </w:rPr>
      </w:pPr>
    </w:p>
    <w:p w14:paraId="0BD4FA8D" w14:textId="77777777" w:rsidR="004C1700" w:rsidRPr="00C05AEE" w:rsidRDefault="004C1700" w:rsidP="004C1700">
      <w:pPr>
        <w:jc w:val="center"/>
        <w:rPr>
          <w:rFonts w:ascii="Californian FB" w:hAnsi="Californian FB"/>
          <w:sz w:val="48"/>
          <w:u w:val="single"/>
        </w:rPr>
      </w:pPr>
    </w:p>
    <w:p w14:paraId="049CA295" w14:textId="77777777" w:rsidR="004C1700" w:rsidRPr="00C05AEE" w:rsidRDefault="004C1700" w:rsidP="004C1700">
      <w:pPr>
        <w:jc w:val="center"/>
        <w:rPr>
          <w:rFonts w:ascii="Californian FB" w:hAnsi="Californian FB"/>
          <w:sz w:val="48"/>
          <w:u w:val="single"/>
        </w:rPr>
      </w:pPr>
    </w:p>
    <w:p w14:paraId="0815D9D1" w14:textId="77777777" w:rsidR="004C1700" w:rsidRPr="00C05AEE" w:rsidRDefault="004C1700" w:rsidP="004C1700">
      <w:pPr>
        <w:jc w:val="center"/>
        <w:rPr>
          <w:rFonts w:ascii="Californian FB" w:hAnsi="Californian FB"/>
          <w:sz w:val="48"/>
          <w:u w:val="single"/>
        </w:rPr>
      </w:pPr>
    </w:p>
    <w:p w14:paraId="4951D66E" w14:textId="77777777" w:rsidR="001834EE" w:rsidRPr="00C05AEE" w:rsidRDefault="001834EE" w:rsidP="004C1700">
      <w:pPr>
        <w:jc w:val="center"/>
        <w:rPr>
          <w:rFonts w:ascii="Californian FB" w:hAnsi="Californian FB"/>
          <w:sz w:val="48"/>
          <w:u w:val="single"/>
        </w:rPr>
      </w:pPr>
    </w:p>
    <w:p w14:paraId="639C19F1" w14:textId="77777777" w:rsidR="001834EE" w:rsidRPr="00C05AEE" w:rsidRDefault="001834EE" w:rsidP="004C1700">
      <w:pPr>
        <w:jc w:val="center"/>
        <w:rPr>
          <w:rFonts w:ascii="Californian FB" w:hAnsi="Californian FB"/>
          <w:sz w:val="48"/>
          <w:u w:val="single"/>
        </w:rPr>
      </w:pPr>
    </w:p>
    <w:p w14:paraId="769C2689" w14:textId="77777777" w:rsidR="001834EE" w:rsidRPr="00C05AEE" w:rsidRDefault="001834EE" w:rsidP="004C1700">
      <w:pPr>
        <w:jc w:val="center"/>
        <w:rPr>
          <w:rFonts w:ascii="Californian FB" w:hAnsi="Californian FB"/>
          <w:sz w:val="48"/>
          <w:u w:val="single"/>
        </w:rPr>
      </w:pPr>
    </w:p>
    <w:p w14:paraId="5F7F5CDD" w14:textId="77777777" w:rsidR="001834EE" w:rsidRPr="00C05AEE" w:rsidRDefault="001834EE" w:rsidP="004C1700">
      <w:pPr>
        <w:jc w:val="center"/>
        <w:rPr>
          <w:rFonts w:ascii="Californian FB" w:hAnsi="Californian FB"/>
          <w:sz w:val="48"/>
          <w:u w:val="single"/>
        </w:rPr>
      </w:pPr>
    </w:p>
    <w:p w14:paraId="341A774F" w14:textId="77777777" w:rsidR="001834EE" w:rsidRPr="00C05AEE" w:rsidRDefault="001834EE" w:rsidP="004C1700">
      <w:pPr>
        <w:jc w:val="center"/>
        <w:rPr>
          <w:rFonts w:ascii="Californian FB" w:hAnsi="Californian FB"/>
          <w:sz w:val="48"/>
          <w:u w:val="single"/>
        </w:rPr>
      </w:pPr>
    </w:p>
    <w:p w14:paraId="765FD030" w14:textId="77777777" w:rsidR="001834EE" w:rsidRPr="00C05AEE" w:rsidRDefault="001834EE" w:rsidP="004C1700">
      <w:pPr>
        <w:jc w:val="center"/>
        <w:rPr>
          <w:rFonts w:ascii="Californian FB" w:hAnsi="Californian FB"/>
          <w:sz w:val="48"/>
          <w:u w:val="single"/>
        </w:rPr>
      </w:pPr>
    </w:p>
    <w:p w14:paraId="54C2AE02" w14:textId="77777777" w:rsidR="00C05AEE" w:rsidRDefault="00C05AEE" w:rsidP="004C1700">
      <w:pPr>
        <w:jc w:val="center"/>
        <w:rPr>
          <w:rFonts w:ascii="Californian FB" w:hAnsi="Californian FB"/>
          <w:sz w:val="48"/>
          <w:u w:val="single"/>
        </w:rPr>
      </w:pPr>
    </w:p>
    <w:p w14:paraId="4B9A6435"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48"/>
          <w:u w:val="single"/>
        </w:rPr>
        <w:t>Money you may be eligible for from other sources</w:t>
      </w:r>
    </w:p>
    <w:p w14:paraId="7D032B27" w14:textId="77777777" w:rsidR="004C1700" w:rsidRPr="00C05AEE" w:rsidRDefault="004C1700" w:rsidP="004C1700">
      <w:pPr>
        <w:jc w:val="center"/>
        <w:rPr>
          <w:rFonts w:ascii="Californian FB" w:hAnsi="Californian FB"/>
          <w:sz w:val="28"/>
          <w:u w:val="single"/>
        </w:rPr>
      </w:pPr>
    </w:p>
    <w:p w14:paraId="7D9B7891" w14:textId="77777777" w:rsidR="004C1700" w:rsidRPr="00C05AEE" w:rsidRDefault="004C1700" w:rsidP="004C1700">
      <w:pPr>
        <w:ind w:left="360"/>
        <w:rPr>
          <w:rFonts w:ascii="Californian FB" w:hAnsi="Californian FB"/>
          <w:sz w:val="28"/>
          <w:u w:val="single"/>
        </w:rPr>
      </w:pPr>
    </w:p>
    <w:p w14:paraId="506D4730" w14:textId="77777777" w:rsidR="004C1700" w:rsidRPr="00C05AEE" w:rsidRDefault="004C1700" w:rsidP="004C1700">
      <w:pPr>
        <w:ind w:left="360"/>
        <w:rPr>
          <w:rFonts w:ascii="Californian FB" w:hAnsi="Californian FB"/>
          <w:sz w:val="28"/>
        </w:rPr>
      </w:pPr>
      <w:r w:rsidRPr="00C05AEE">
        <w:rPr>
          <w:rFonts w:ascii="Californian FB" w:hAnsi="Californian FB"/>
          <w:sz w:val="32"/>
        </w:rPr>
        <w:t>Accident Insurance</w:t>
      </w:r>
      <w:proofErr w:type="gramStart"/>
      <w:r w:rsidRPr="00C05AEE">
        <w:rPr>
          <w:rFonts w:ascii="Californian FB" w:hAnsi="Californian FB"/>
          <w:sz w:val="32"/>
        </w:rPr>
        <w:t xml:space="preserve">:  </w:t>
      </w:r>
      <w:r w:rsidRPr="00C05AEE">
        <w:rPr>
          <w:rFonts w:ascii="Californian FB" w:hAnsi="Californian FB"/>
          <w:sz w:val="32"/>
        </w:rPr>
        <w:tab/>
      </w:r>
      <w:r w:rsidRPr="00C05AEE">
        <w:rPr>
          <w:rFonts w:ascii="Californian FB" w:hAnsi="Californian FB"/>
          <w:sz w:val="32"/>
        </w:rPr>
        <w:tab/>
      </w:r>
      <w:r w:rsidRPr="00C05AEE">
        <w:rPr>
          <w:rFonts w:ascii="Californian FB" w:hAnsi="Californian FB"/>
          <w:sz w:val="32"/>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Contact</w:t>
      </w:r>
      <w:proofErr w:type="gramEnd"/>
      <w:r w:rsidRPr="00C05AEE">
        <w:rPr>
          <w:rFonts w:ascii="Californian FB" w:hAnsi="Californian FB"/>
          <w:sz w:val="28"/>
        </w:rPr>
        <w:t xml:space="preserve"> person</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Phone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B50E7AA"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Policy number</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Beneficiary</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9D41576"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 xml:space="preserve">Location of policy: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8482C42" w14:textId="77777777" w:rsidR="004C1700" w:rsidRPr="00C05AEE" w:rsidRDefault="004C1700" w:rsidP="004C1700">
      <w:pPr>
        <w:rPr>
          <w:rFonts w:ascii="Californian FB" w:hAnsi="Californian FB"/>
          <w:sz w:val="28"/>
          <w:u w:val="single"/>
        </w:rPr>
      </w:pPr>
    </w:p>
    <w:p w14:paraId="23D69208" w14:textId="77777777" w:rsidR="004C1700" w:rsidRPr="00C05AEE" w:rsidRDefault="004C1700" w:rsidP="004C1700">
      <w:pPr>
        <w:ind w:left="360"/>
        <w:rPr>
          <w:rFonts w:ascii="Californian FB" w:hAnsi="Californian FB"/>
          <w:sz w:val="28"/>
        </w:rPr>
      </w:pPr>
      <w:r w:rsidRPr="00C05AEE">
        <w:rPr>
          <w:rFonts w:ascii="Californian FB" w:hAnsi="Californian FB"/>
          <w:sz w:val="32"/>
        </w:rPr>
        <w:t>Auto Insurance</w:t>
      </w:r>
      <w:proofErr w:type="gramStart"/>
      <w:r w:rsidRPr="00C05AEE">
        <w:rPr>
          <w:rFonts w:ascii="Californian FB" w:hAnsi="Californian FB"/>
          <w:sz w:val="32"/>
        </w:rPr>
        <w:t xml:space="preserve">:  </w:t>
      </w:r>
      <w:r w:rsidRPr="00C05AEE">
        <w:rPr>
          <w:rFonts w:ascii="Californian FB" w:hAnsi="Californian FB"/>
          <w:sz w:val="32"/>
        </w:rPr>
        <w:tab/>
      </w:r>
      <w:r w:rsidRPr="00C05AEE">
        <w:rPr>
          <w:rFonts w:ascii="Californian FB" w:hAnsi="Californian FB"/>
          <w:sz w:val="32"/>
        </w:rPr>
        <w:tab/>
      </w:r>
      <w:r w:rsidRPr="00C05AEE">
        <w:rPr>
          <w:rFonts w:ascii="Californian FB" w:hAnsi="Californian FB"/>
          <w:sz w:val="32"/>
        </w:rPr>
        <w:tab/>
      </w:r>
      <w:r w:rsidRPr="00C05AEE">
        <w:rPr>
          <w:rFonts w:ascii="Californian FB" w:hAnsi="Californian FB"/>
          <w:sz w:val="32"/>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Contact</w:t>
      </w:r>
      <w:proofErr w:type="gramEnd"/>
      <w:r w:rsidRPr="00C05AEE">
        <w:rPr>
          <w:rFonts w:ascii="Californian FB" w:hAnsi="Californian FB"/>
          <w:sz w:val="28"/>
        </w:rPr>
        <w:t xml:space="preserve"> person</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Phone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9ACFD44"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Policy number</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Beneficiary</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C7D1B07"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 xml:space="preserve">Location of policy: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682C929" w14:textId="77777777" w:rsidR="004C1700" w:rsidRPr="00C05AEE" w:rsidRDefault="004C1700" w:rsidP="004C1700">
      <w:pPr>
        <w:rPr>
          <w:rFonts w:ascii="Californian FB" w:hAnsi="Californian FB"/>
          <w:sz w:val="28"/>
          <w:u w:val="single"/>
        </w:rPr>
      </w:pPr>
    </w:p>
    <w:p w14:paraId="426C2035" w14:textId="77777777" w:rsidR="004C1700" w:rsidRPr="00C05AEE" w:rsidRDefault="004C1700" w:rsidP="004C1700">
      <w:pPr>
        <w:ind w:left="360"/>
        <w:rPr>
          <w:rFonts w:ascii="Californian FB" w:hAnsi="Californian FB"/>
          <w:sz w:val="28"/>
        </w:rPr>
      </w:pPr>
      <w:r w:rsidRPr="00C05AEE">
        <w:rPr>
          <w:rFonts w:ascii="Californian FB" w:hAnsi="Californian FB"/>
          <w:sz w:val="32"/>
        </w:rPr>
        <w:t>Homeowners/Property Insurance</w:t>
      </w:r>
      <w:proofErr w:type="gramStart"/>
      <w:r w:rsidRPr="00C05AEE">
        <w:rPr>
          <w:rFonts w:ascii="Californian FB" w:hAnsi="Californian FB"/>
          <w:sz w:val="32"/>
        </w:rPr>
        <w:t xml:space="preserve">:  </w:t>
      </w:r>
      <w:r w:rsidRPr="00C05AEE">
        <w:rPr>
          <w:rFonts w:ascii="Californian FB" w:hAnsi="Californian FB"/>
          <w:sz w:val="32"/>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Contact</w:t>
      </w:r>
      <w:proofErr w:type="gramEnd"/>
      <w:r w:rsidRPr="00C05AEE">
        <w:rPr>
          <w:rFonts w:ascii="Californian FB" w:hAnsi="Californian FB"/>
          <w:sz w:val="28"/>
        </w:rPr>
        <w:t xml:space="preserve"> person</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Phone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91C63D3"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Policy number</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Beneficiary</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12E75EF"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 xml:space="preserve">Location of policy: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E6F3B53" w14:textId="77777777" w:rsidR="004C1700" w:rsidRPr="00C05AEE" w:rsidRDefault="004C1700" w:rsidP="004C1700">
      <w:pPr>
        <w:ind w:left="360"/>
        <w:rPr>
          <w:rFonts w:ascii="Californian FB" w:hAnsi="Californian FB"/>
          <w:sz w:val="28"/>
        </w:rPr>
      </w:pPr>
    </w:p>
    <w:p w14:paraId="1C43AF67" w14:textId="77777777" w:rsidR="004C1700" w:rsidRPr="00C05AEE" w:rsidRDefault="004C1700" w:rsidP="004C1700">
      <w:pPr>
        <w:ind w:left="360"/>
        <w:rPr>
          <w:rFonts w:ascii="Californian FB" w:hAnsi="Californian FB"/>
          <w:sz w:val="28"/>
        </w:rPr>
      </w:pPr>
      <w:r w:rsidRPr="00C05AEE">
        <w:rPr>
          <w:rFonts w:ascii="Californian FB" w:hAnsi="Californian FB"/>
          <w:sz w:val="32"/>
        </w:rPr>
        <w:t>Medical Insurance</w:t>
      </w:r>
      <w:proofErr w:type="gramStart"/>
      <w:r w:rsidRPr="00C05AEE">
        <w:rPr>
          <w:rFonts w:ascii="Californian FB" w:hAnsi="Californian FB"/>
          <w:sz w:val="32"/>
        </w:rPr>
        <w:t xml:space="preserve">:  </w:t>
      </w:r>
      <w:r w:rsidRPr="00C05AEE">
        <w:rPr>
          <w:rFonts w:ascii="Californian FB" w:hAnsi="Californian FB"/>
          <w:sz w:val="32"/>
        </w:rPr>
        <w:tab/>
      </w:r>
      <w:r w:rsidRPr="00C05AEE">
        <w:rPr>
          <w:rFonts w:ascii="Californian FB" w:hAnsi="Californian FB"/>
          <w:sz w:val="32"/>
        </w:rPr>
        <w:tab/>
      </w:r>
      <w:r w:rsidRPr="00C05AEE">
        <w:rPr>
          <w:rFonts w:ascii="Californian FB" w:hAnsi="Californian FB"/>
          <w:sz w:val="32"/>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Contact</w:t>
      </w:r>
      <w:proofErr w:type="gramEnd"/>
      <w:r w:rsidRPr="00C05AEE">
        <w:rPr>
          <w:rFonts w:ascii="Californian FB" w:hAnsi="Californian FB"/>
          <w:sz w:val="28"/>
        </w:rPr>
        <w:t xml:space="preserve"> person</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Phone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BACCA7F"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Policy number</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Beneficiary</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EE1604C"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 xml:space="preserve">Location of policy: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7382EB0" w14:textId="77777777" w:rsidR="004C1700" w:rsidRPr="00C05AEE" w:rsidRDefault="004C1700" w:rsidP="004C1700">
      <w:pPr>
        <w:ind w:left="360"/>
        <w:rPr>
          <w:rFonts w:ascii="Californian FB" w:hAnsi="Californian FB"/>
          <w:sz w:val="28"/>
        </w:rPr>
      </w:pPr>
    </w:p>
    <w:p w14:paraId="1163B8B5" w14:textId="77777777" w:rsidR="004C1700" w:rsidRPr="00C05AEE" w:rsidRDefault="004C1700" w:rsidP="004C1700">
      <w:pPr>
        <w:ind w:left="360"/>
        <w:rPr>
          <w:rFonts w:ascii="Californian FB" w:hAnsi="Californian FB"/>
          <w:sz w:val="28"/>
        </w:rPr>
      </w:pPr>
      <w:r w:rsidRPr="00C05AEE">
        <w:rPr>
          <w:rFonts w:ascii="Californian FB" w:hAnsi="Californian FB"/>
          <w:sz w:val="32"/>
        </w:rPr>
        <w:t>Mortgage Insurance Company</w:t>
      </w:r>
      <w:proofErr w:type="gramStart"/>
      <w:r w:rsidRPr="00C05AEE">
        <w:rPr>
          <w:rFonts w:ascii="Californian FB" w:hAnsi="Californian FB"/>
          <w:sz w:val="32"/>
        </w:rPr>
        <w:t xml:space="preserve">:  </w:t>
      </w:r>
      <w:r w:rsidRPr="00C05AEE">
        <w:rPr>
          <w:rFonts w:ascii="Californian FB" w:hAnsi="Californian FB"/>
          <w:sz w:val="32"/>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Contact</w:t>
      </w:r>
      <w:proofErr w:type="gramEnd"/>
      <w:r w:rsidRPr="00C05AEE">
        <w:rPr>
          <w:rFonts w:ascii="Californian FB" w:hAnsi="Californian FB"/>
          <w:sz w:val="28"/>
        </w:rPr>
        <w:t xml:space="preserve"> person</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Phone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9B1B605"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Policy number</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Beneficiary</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1A0B57B"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 xml:space="preserve">Location of policy: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D5F1D74"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 </w:t>
      </w:r>
    </w:p>
    <w:p w14:paraId="04F9C908"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 </w:t>
      </w:r>
    </w:p>
    <w:p w14:paraId="7DA1DBDE" w14:textId="77777777" w:rsidR="004C1700" w:rsidRPr="00C05AEE" w:rsidRDefault="004C1700" w:rsidP="004C1700">
      <w:pPr>
        <w:rPr>
          <w:rFonts w:ascii="Californian FB" w:hAnsi="Californian FB"/>
          <w:sz w:val="28"/>
          <w:u w:val="single"/>
        </w:rPr>
      </w:pPr>
    </w:p>
    <w:p w14:paraId="457CDB0B" w14:textId="77777777" w:rsidR="001834EE" w:rsidRPr="00C05AEE" w:rsidRDefault="001834EE" w:rsidP="004C1700">
      <w:pPr>
        <w:rPr>
          <w:rFonts w:ascii="Californian FB" w:hAnsi="Californian FB"/>
          <w:sz w:val="28"/>
          <w:u w:val="single"/>
        </w:rPr>
      </w:pPr>
    </w:p>
    <w:p w14:paraId="61EC1786" w14:textId="77777777" w:rsidR="001834EE" w:rsidRPr="00C05AEE" w:rsidRDefault="001834EE" w:rsidP="004C1700">
      <w:pPr>
        <w:rPr>
          <w:rFonts w:ascii="Californian FB" w:hAnsi="Californian FB"/>
          <w:sz w:val="28"/>
          <w:u w:val="single"/>
        </w:rPr>
      </w:pPr>
    </w:p>
    <w:p w14:paraId="394F6A6A" w14:textId="77777777" w:rsidR="001834EE" w:rsidRPr="00C05AEE" w:rsidRDefault="001834EE" w:rsidP="004C1700">
      <w:pPr>
        <w:rPr>
          <w:rFonts w:ascii="Californian FB" w:hAnsi="Californian FB"/>
          <w:sz w:val="28"/>
          <w:u w:val="single"/>
        </w:rPr>
      </w:pPr>
    </w:p>
    <w:p w14:paraId="36B22C37" w14:textId="77777777" w:rsidR="001834EE" w:rsidRPr="00C05AEE" w:rsidRDefault="001834EE" w:rsidP="004C1700">
      <w:pPr>
        <w:rPr>
          <w:rFonts w:ascii="Californian FB" w:hAnsi="Californian FB"/>
          <w:sz w:val="28"/>
          <w:u w:val="single"/>
        </w:rPr>
      </w:pPr>
    </w:p>
    <w:p w14:paraId="6C570D4C" w14:textId="77777777" w:rsidR="001834EE" w:rsidRPr="00C05AEE" w:rsidRDefault="001834EE" w:rsidP="004C1700">
      <w:pPr>
        <w:rPr>
          <w:rFonts w:ascii="Californian FB" w:hAnsi="Californian FB"/>
          <w:sz w:val="28"/>
          <w:u w:val="single"/>
        </w:rPr>
      </w:pPr>
    </w:p>
    <w:p w14:paraId="62A61C36" w14:textId="77777777" w:rsidR="001834EE" w:rsidRPr="00C05AEE" w:rsidRDefault="001834EE" w:rsidP="004C1700">
      <w:pPr>
        <w:rPr>
          <w:rFonts w:ascii="Californian FB" w:hAnsi="Californian FB"/>
          <w:sz w:val="28"/>
          <w:u w:val="single"/>
        </w:rPr>
      </w:pPr>
    </w:p>
    <w:p w14:paraId="19952A59" w14:textId="77777777" w:rsidR="001834EE" w:rsidRPr="00C05AEE" w:rsidRDefault="001834EE" w:rsidP="004C1700">
      <w:pPr>
        <w:rPr>
          <w:rFonts w:ascii="Californian FB" w:hAnsi="Californian FB"/>
          <w:sz w:val="28"/>
          <w:u w:val="single"/>
        </w:rPr>
      </w:pPr>
    </w:p>
    <w:p w14:paraId="0A864CEF" w14:textId="77777777" w:rsidR="00C05AEE" w:rsidRDefault="00C05AEE" w:rsidP="004C1700">
      <w:pPr>
        <w:jc w:val="center"/>
        <w:rPr>
          <w:rFonts w:ascii="Californian FB" w:hAnsi="Californian FB"/>
          <w:sz w:val="48"/>
          <w:u w:val="single"/>
        </w:rPr>
      </w:pPr>
    </w:p>
    <w:p w14:paraId="5D4233EE" w14:textId="77777777" w:rsidR="00C05AEE" w:rsidRDefault="00C05AEE" w:rsidP="004C1700">
      <w:pPr>
        <w:jc w:val="center"/>
        <w:rPr>
          <w:rFonts w:ascii="Californian FB" w:hAnsi="Californian FB"/>
          <w:sz w:val="48"/>
          <w:u w:val="single"/>
        </w:rPr>
      </w:pPr>
    </w:p>
    <w:p w14:paraId="4FCF19C3" w14:textId="77777777" w:rsidR="00C05AEE" w:rsidRDefault="00C05AEE" w:rsidP="004C1700">
      <w:pPr>
        <w:jc w:val="center"/>
        <w:rPr>
          <w:rFonts w:ascii="Californian FB" w:hAnsi="Californian FB"/>
          <w:sz w:val="48"/>
          <w:u w:val="single"/>
        </w:rPr>
      </w:pPr>
    </w:p>
    <w:p w14:paraId="571C21AF" w14:textId="77777777" w:rsidR="004C1700" w:rsidRPr="00C05AEE" w:rsidRDefault="004C1700" w:rsidP="004C1700">
      <w:pPr>
        <w:jc w:val="center"/>
        <w:rPr>
          <w:rFonts w:ascii="Californian FB" w:hAnsi="Californian FB"/>
          <w:sz w:val="20"/>
          <w:u w:val="single"/>
        </w:rPr>
      </w:pPr>
      <w:r w:rsidRPr="00C05AEE">
        <w:rPr>
          <w:rFonts w:ascii="Californian FB" w:hAnsi="Californian FB"/>
          <w:sz w:val="48"/>
          <w:u w:val="single"/>
        </w:rPr>
        <w:t>Money from Stocks, Bonds and Notes/Bills</w:t>
      </w:r>
    </w:p>
    <w:p w14:paraId="6D451A3A" w14:textId="77777777" w:rsidR="004C1700" w:rsidRPr="00C05AEE" w:rsidRDefault="004C1700" w:rsidP="004C1700">
      <w:pPr>
        <w:rPr>
          <w:rFonts w:ascii="Californian FB" w:hAnsi="Californian FB"/>
          <w:sz w:val="36"/>
          <w:u w:val="single"/>
        </w:rPr>
      </w:pPr>
    </w:p>
    <w:p w14:paraId="0F0C133E" w14:textId="77777777" w:rsidR="004C1700" w:rsidRPr="00C05AEE" w:rsidRDefault="004C1700" w:rsidP="004C1700">
      <w:pPr>
        <w:rPr>
          <w:rFonts w:ascii="Californian FB" w:hAnsi="Californian FB"/>
          <w:sz w:val="36"/>
        </w:rPr>
      </w:pPr>
      <w:r w:rsidRPr="00C05AEE">
        <w:rPr>
          <w:rFonts w:ascii="Californian FB" w:hAnsi="Californian FB"/>
          <w:sz w:val="36"/>
          <w:u w:val="single"/>
        </w:rPr>
        <w:t>Stocks</w:t>
      </w:r>
    </w:p>
    <w:p w14:paraId="5D4AE1DA" w14:textId="77777777" w:rsidR="004C1700" w:rsidRPr="00C05AEE" w:rsidRDefault="004C1700" w:rsidP="004C1700">
      <w:pPr>
        <w:rPr>
          <w:rFonts w:ascii="Californian FB" w:hAnsi="Californian FB"/>
          <w:sz w:val="20"/>
        </w:rPr>
      </w:pPr>
    </w:p>
    <w:p w14:paraId="1CC7481B" w14:textId="77777777" w:rsidR="004C1700" w:rsidRPr="00C05AEE" w:rsidRDefault="004C1700" w:rsidP="004C1700">
      <w:pPr>
        <w:rPr>
          <w:rFonts w:ascii="Californian FB" w:hAnsi="Californian FB"/>
          <w:sz w:val="28"/>
          <w:u w:val="single"/>
        </w:rPr>
      </w:pPr>
      <w:r w:rsidRPr="00C05AEE">
        <w:rPr>
          <w:rFonts w:ascii="Californian FB" w:hAnsi="Californian FB"/>
          <w:sz w:val="28"/>
        </w:rPr>
        <w:t>Company</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Phone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425FA78" w14:textId="77777777" w:rsidR="004C1700" w:rsidRPr="00C05AEE" w:rsidRDefault="004C1700" w:rsidP="004C1700">
      <w:pPr>
        <w:rPr>
          <w:rFonts w:ascii="Californian FB" w:hAnsi="Californian FB"/>
          <w:sz w:val="28"/>
          <w:u w:val="single"/>
        </w:rPr>
      </w:pPr>
      <w:r w:rsidRPr="00C05AEE">
        <w:rPr>
          <w:rFonts w:ascii="Californian FB" w:hAnsi="Californian FB"/>
          <w:sz w:val="28"/>
        </w:rPr>
        <w:t>Address</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Agent</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0068C15"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Name on certificate(s)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638EE32" w14:textId="77777777" w:rsidR="004C1700" w:rsidRPr="00C05AEE" w:rsidRDefault="004C1700" w:rsidP="004C1700">
      <w:pPr>
        <w:rPr>
          <w:rFonts w:ascii="Californian FB" w:hAnsi="Californian FB"/>
          <w:sz w:val="28"/>
          <w:u w:val="single"/>
        </w:rPr>
      </w:pPr>
      <w:r w:rsidRPr="00C05AEE">
        <w:rPr>
          <w:rFonts w:ascii="Californian FB" w:hAnsi="Californian FB"/>
          <w:sz w:val="28"/>
        </w:rPr>
        <w:t>Certificate number(s)</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Number</w:t>
      </w:r>
      <w:proofErr w:type="gramEnd"/>
      <w:r w:rsidRPr="00C05AEE">
        <w:rPr>
          <w:rFonts w:ascii="Californian FB" w:hAnsi="Californian FB"/>
          <w:sz w:val="28"/>
        </w:rPr>
        <w:t xml:space="preserve"> of shares:  </w:t>
      </w:r>
      <w:r w:rsidRPr="00C05AEE">
        <w:rPr>
          <w:rFonts w:ascii="Californian FB" w:hAnsi="Californian FB"/>
          <w:sz w:val="28"/>
          <w:u w:val="single"/>
        </w:rPr>
        <w:tab/>
      </w:r>
    </w:p>
    <w:p w14:paraId="0116FBF0" w14:textId="77777777" w:rsidR="004C1700" w:rsidRPr="00C05AEE" w:rsidRDefault="004C1700" w:rsidP="004C1700">
      <w:pPr>
        <w:rPr>
          <w:rFonts w:ascii="Californian FB" w:hAnsi="Californian FB"/>
          <w:sz w:val="28"/>
          <w:u w:val="single"/>
        </w:rPr>
      </w:pPr>
      <w:r w:rsidRPr="00C05AEE">
        <w:rPr>
          <w:rFonts w:ascii="Californian FB" w:hAnsi="Californian FB"/>
          <w:sz w:val="28"/>
        </w:rPr>
        <w:t>Purchase price</w:t>
      </w:r>
      <w:proofErr w:type="gramStart"/>
      <w:r w:rsidRPr="00C05AEE">
        <w:rPr>
          <w:rFonts w:ascii="Californian FB" w:hAnsi="Californian FB"/>
          <w:sz w:val="28"/>
        </w:rPr>
        <w:t>: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roofErr w:type="gramEnd"/>
      <w:r w:rsidRPr="00C05AEE">
        <w:rPr>
          <w:rFonts w:ascii="Californian FB" w:hAnsi="Californian FB"/>
          <w:sz w:val="28"/>
          <w:u w:val="single"/>
        </w:rPr>
        <w:tab/>
        <w:t>/share</w:t>
      </w:r>
      <w:r w:rsidRPr="00C05AEE">
        <w:rPr>
          <w:rFonts w:ascii="Californian FB" w:hAnsi="Californian FB"/>
          <w:sz w:val="28"/>
          <w:u w:val="single"/>
        </w:rPr>
        <w:tab/>
      </w:r>
      <w:r w:rsidRPr="00C05AEE">
        <w:rPr>
          <w:rFonts w:ascii="Californian FB" w:hAnsi="Californian FB"/>
          <w:sz w:val="28"/>
        </w:rPr>
        <w:tab/>
        <w:t xml:space="preserve">Purchase date:  </w:t>
      </w:r>
      <w:r w:rsidRPr="00C05AEE">
        <w:rPr>
          <w:rFonts w:ascii="Californian FB" w:hAnsi="Californian FB"/>
          <w:sz w:val="28"/>
          <w:u w:val="single"/>
        </w:rPr>
        <w:tab/>
      </w:r>
      <w:r w:rsidRPr="00C05AEE">
        <w:rPr>
          <w:rFonts w:ascii="Californian FB" w:hAnsi="Californian FB"/>
          <w:sz w:val="28"/>
          <w:u w:val="single"/>
        </w:rPr>
        <w:tab/>
      </w:r>
    </w:p>
    <w:p w14:paraId="69CBDEC2"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stock certificates: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D2D97A3" w14:textId="77777777" w:rsidR="004C1700" w:rsidRPr="00C05AEE" w:rsidRDefault="004C1700" w:rsidP="004C1700">
      <w:pPr>
        <w:rPr>
          <w:rFonts w:ascii="Californian FB" w:hAnsi="Californian FB"/>
          <w:sz w:val="36"/>
          <w:u w:val="single"/>
        </w:rPr>
      </w:pPr>
    </w:p>
    <w:p w14:paraId="691F2161" w14:textId="77777777" w:rsidR="004C1700" w:rsidRPr="00C05AEE" w:rsidRDefault="004C1700" w:rsidP="004C1700">
      <w:pPr>
        <w:rPr>
          <w:rFonts w:ascii="Californian FB" w:hAnsi="Californian FB"/>
          <w:sz w:val="36"/>
        </w:rPr>
      </w:pPr>
      <w:r w:rsidRPr="00C05AEE">
        <w:rPr>
          <w:rFonts w:ascii="Californian FB" w:hAnsi="Californian FB"/>
          <w:sz w:val="36"/>
          <w:u w:val="single"/>
        </w:rPr>
        <w:t>Bonds</w:t>
      </w:r>
    </w:p>
    <w:p w14:paraId="6A5065EB" w14:textId="77777777" w:rsidR="004C1700" w:rsidRPr="00C05AEE" w:rsidRDefault="004C1700" w:rsidP="004C1700">
      <w:pPr>
        <w:rPr>
          <w:rFonts w:ascii="Californian FB" w:hAnsi="Californian FB"/>
          <w:sz w:val="20"/>
        </w:rPr>
      </w:pPr>
    </w:p>
    <w:p w14:paraId="2962E6DA" w14:textId="77777777" w:rsidR="004C1700" w:rsidRPr="00C05AEE" w:rsidRDefault="004C1700" w:rsidP="004C1700">
      <w:pPr>
        <w:rPr>
          <w:rFonts w:ascii="Californian FB" w:hAnsi="Californian FB"/>
          <w:sz w:val="28"/>
          <w:u w:val="single"/>
        </w:rPr>
      </w:pPr>
      <w:r w:rsidRPr="00C05AEE">
        <w:rPr>
          <w:rFonts w:ascii="Californian FB" w:hAnsi="Californian FB"/>
          <w:sz w:val="28"/>
        </w:rPr>
        <w:t>Issuer</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Phone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23F040C" w14:textId="77777777" w:rsidR="004C1700" w:rsidRPr="00C05AEE" w:rsidRDefault="004C1700" w:rsidP="004C1700">
      <w:pPr>
        <w:rPr>
          <w:rFonts w:ascii="Californian FB" w:hAnsi="Californian FB"/>
          <w:sz w:val="28"/>
          <w:u w:val="single"/>
        </w:rPr>
      </w:pPr>
      <w:r w:rsidRPr="00C05AEE">
        <w:rPr>
          <w:rFonts w:ascii="Californian FB" w:hAnsi="Californian FB"/>
          <w:sz w:val="28"/>
        </w:rPr>
        <w:t>Address</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Agent</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68B2BCE" w14:textId="77777777" w:rsidR="004C1700" w:rsidRPr="00C05AEE" w:rsidRDefault="004C1700" w:rsidP="004C1700">
      <w:pPr>
        <w:rPr>
          <w:rFonts w:ascii="Californian FB" w:hAnsi="Californian FB"/>
          <w:sz w:val="28"/>
          <w:u w:val="single"/>
        </w:rPr>
      </w:pPr>
      <w:r w:rsidRPr="00C05AEE">
        <w:rPr>
          <w:rFonts w:ascii="Californian FB" w:hAnsi="Californian FB"/>
          <w:sz w:val="28"/>
        </w:rPr>
        <w:t>Issued to</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Bond</w:t>
      </w:r>
      <w:proofErr w:type="gramEnd"/>
      <w:r w:rsidRPr="00C05AEE">
        <w:rPr>
          <w:rFonts w:ascii="Californian FB" w:hAnsi="Californian FB"/>
          <w:sz w:val="28"/>
        </w:rPr>
        <w:t xml:space="preserve"> number(s):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41C69CF" w14:textId="77777777" w:rsidR="004C1700" w:rsidRPr="00C05AEE" w:rsidRDefault="004C1700" w:rsidP="004C1700">
      <w:pPr>
        <w:rPr>
          <w:rFonts w:ascii="Californian FB" w:hAnsi="Californian FB"/>
          <w:sz w:val="28"/>
          <w:u w:val="single"/>
        </w:rPr>
      </w:pPr>
      <w:r w:rsidRPr="00C05AEE">
        <w:rPr>
          <w:rFonts w:ascii="Californian FB" w:hAnsi="Californian FB"/>
          <w:sz w:val="28"/>
        </w:rPr>
        <w:t>Purchase price</w:t>
      </w:r>
      <w:proofErr w:type="gramStart"/>
      <w:r w:rsidRPr="00C05AEE">
        <w:rPr>
          <w:rFonts w:ascii="Californian FB" w:hAnsi="Californian FB"/>
          <w:sz w:val="28"/>
        </w:rPr>
        <w:t>: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roofErr w:type="gramEnd"/>
      <w:r w:rsidRPr="00C05AEE">
        <w:rPr>
          <w:rFonts w:ascii="Californian FB" w:hAnsi="Californian FB"/>
          <w:sz w:val="28"/>
        </w:rPr>
        <w:tab/>
        <w:t xml:space="preserve">Purchase date: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113FA39" w14:textId="77777777" w:rsidR="004C1700" w:rsidRPr="00C05AEE" w:rsidRDefault="004C1700" w:rsidP="004C1700">
      <w:pPr>
        <w:rPr>
          <w:rFonts w:ascii="Californian FB" w:hAnsi="Californian FB"/>
          <w:sz w:val="28"/>
          <w:u w:val="single"/>
        </w:rPr>
      </w:pPr>
      <w:r w:rsidRPr="00C05AEE">
        <w:rPr>
          <w:rFonts w:ascii="Californian FB" w:hAnsi="Californian FB"/>
          <w:sz w:val="28"/>
        </w:rPr>
        <w:t>Face amount</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Maturity</w:t>
      </w:r>
      <w:proofErr w:type="gramEnd"/>
      <w:r w:rsidRPr="00C05AEE">
        <w:rPr>
          <w:rFonts w:ascii="Californian FB" w:hAnsi="Californian FB"/>
          <w:sz w:val="28"/>
        </w:rPr>
        <w:t xml:space="preserve"> date: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673363F"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certificate(s):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CF4EB0C" w14:textId="77777777" w:rsidR="004C1700" w:rsidRPr="00C05AEE" w:rsidRDefault="004C1700" w:rsidP="004C1700">
      <w:pPr>
        <w:rPr>
          <w:rFonts w:ascii="Californian FB" w:hAnsi="Californian FB"/>
          <w:sz w:val="36"/>
        </w:rPr>
      </w:pPr>
    </w:p>
    <w:p w14:paraId="5AEA153B" w14:textId="77777777" w:rsidR="004C1700" w:rsidRPr="00C05AEE" w:rsidRDefault="004C1700" w:rsidP="004C1700">
      <w:pPr>
        <w:rPr>
          <w:rFonts w:ascii="Californian FB" w:hAnsi="Californian FB"/>
          <w:sz w:val="36"/>
        </w:rPr>
      </w:pPr>
      <w:r w:rsidRPr="00C05AEE">
        <w:rPr>
          <w:rFonts w:ascii="Californian FB" w:hAnsi="Californian FB"/>
          <w:sz w:val="36"/>
          <w:u w:val="single"/>
        </w:rPr>
        <w:t>Notes/bills</w:t>
      </w:r>
    </w:p>
    <w:p w14:paraId="613D6B99" w14:textId="77777777" w:rsidR="004C1700" w:rsidRPr="00C05AEE" w:rsidRDefault="004C1700" w:rsidP="004C1700">
      <w:pPr>
        <w:rPr>
          <w:rFonts w:ascii="Californian FB" w:hAnsi="Californian FB"/>
          <w:sz w:val="20"/>
        </w:rPr>
      </w:pPr>
    </w:p>
    <w:p w14:paraId="0C55AD65" w14:textId="77777777" w:rsidR="004C1700" w:rsidRPr="00C05AEE" w:rsidRDefault="004C1700" w:rsidP="004C1700">
      <w:pPr>
        <w:rPr>
          <w:rFonts w:ascii="Californian FB" w:hAnsi="Californian FB"/>
          <w:sz w:val="28"/>
          <w:u w:val="single"/>
        </w:rPr>
      </w:pPr>
      <w:r w:rsidRPr="00C05AEE">
        <w:rPr>
          <w:rFonts w:ascii="Californian FB" w:hAnsi="Californian FB"/>
          <w:sz w:val="28"/>
        </w:rPr>
        <w:t>Issuer</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Phone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DE9A2E1" w14:textId="77777777" w:rsidR="004C1700" w:rsidRPr="00C05AEE" w:rsidRDefault="004C1700" w:rsidP="004C1700">
      <w:pPr>
        <w:rPr>
          <w:rFonts w:ascii="Californian FB" w:hAnsi="Californian FB"/>
          <w:sz w:val="28"/>
          <w:u w:val="single"/>
        </w:rPr>
      </w:pPr>
      <w:r w:rsidRPr="00C05AEE">
        <w:rPr>
          <w:rFonts w:ascii="Californian FB" w:hAnsi="Californian FB"/>
          <w:sz w:val="28"/>
        </w:rPr>
        <w:t>Address</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Agent</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71A6B81" w14:textId="77777777" w:rsidR="004C1700" w:rsidRPr="00C05AEE" w:rsidRDefault="004C1700" w:rsidP="004C1700">
      <w:pPr>
        <w:rPr>
          <w:rFonts w:ascii="Californian FB" w:hAnsi="Californian FB"/>
          <w:sz w:val="28"/>
          <w:u w:val="single"/>
        </w:rPr>
      </w:pPr>
      <w:r w:rsidRPr="00C05AEE">
        <w:rPr>
          <w:rFonts w:ascii="Californian FB" w:hAnsi="Californian FB"/>
          <w:sz w:val="28"/>
        </w:rPr>
        <w:t>Issued to</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Note</w:t>
      </w:r>
      <w:proofErr w:type="gramEnd"/>
      <w:r w:rsidRPr="00C05AEE">
        <w:rPr>
          <w:rFonts w:ascii="Californian FB" w:hAnsi="Californian FB"/>
          <w:sz w:val="28"/>
        </w:rPr>
        <w:t xml:space="preserve"> number(s):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B9AFE91" w14:textId="77777777" w:rsidR="004C1700" w:rsidRPr="00C05AEE" w:rsidRDefault="004C1700" w:rsidP="004C1700">
      <w:pPr>
        <w:rPr>
          <w:rFonts w:ascii="Californian FB" w:hAnsi="Californian FB"/>
          <w:sz w:val="28"/>
          <w:u w:val="single"/>
        </w:rPr>
      </w:pPr>
      <w:r w:rsidRPr="00C05AEE">
        <w:rPr>
          <w:rFonts w:ascii="Californian FB" w:hAnsi="Californian FB"/>
          <w:sz w:val="28"/>
        </w:rPr>
        <w:t>Purchase price</w:t>
      </w:r>
      <w:proofErr w:type="gramStart"/>
      <w:r w:rsidRPr="00C05AEE">
        <w:rPr>
          <w:rFonts w:ascii="Californian FB" w:hAnsi="Californian FB"/>
          <w:sz w:val="28"/>
        </w:rPr>
        <w:t>: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roofErr w:type="gramEnd"/>
      <w:r w:rsidRPr="00C05AEE">
        <w:rPr>
          <w:rFonts w:ascii="Californian FB" w:hAnsi="Californian FB"/>
          <w:sz w:val="28"/>
        </w:rPr>
        <w:tab/>
        <w:t xml:space="preserve">Purchase date: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424DE30" w14:textId="77777777" w:rsidR="004C1700" w:rsidRPr="00C05AEE" w:rsidRDefault="004C1700" w:rsidP="004C1700">
      <w:pPr>
        <w:rPr>
          <w:rFonts w:ascii="Californian FB" w:hAnsi="Californian FB"/>
          <w:sz w:val="28"/>
          <w:u w:val="single"/>
        </w:rPr>
      </w:pPr>
      <w:r w:rsidRPr="00C05AEE">
        <w:rPr>
          <w:rFonts w:ascii="Californian FB" w:hAnsi="Californian FB"/>
          <w:sz w:val="28"/>
        </w:rPr>
        <w:t>Face amount</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Maturity</w:t>
      </w:r>
      <w:proofErr w:type="gramEnd"/>
      <w:r w:rsidRPr="00C05AEE">
        <w:rPr>
          <w:rFonts w:ascii="Californian FB" w:hAnsi="Californian FB"/>
          <w:sz w:val="28"/>
        </w:rPr>
        <w:t xml:space="preserve"> date: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56CA54B"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certificate(s):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40DD728" w14:textId="77777777" w:rsidR="004C1700" w:rsidRPr="00C05AEE" w:rsidRDefault="004C1700" w:rsidP="004C1700">
      <w:pPr>
        <w:rPr>
          <w:rFonts w:ascii="Californian FB" w:hAnsi="Californian FB"/>
          <w:sz w:val="36"/>
        </w:rPr>
      </w:pPr>
    </w:p>
    <w:p w14:paraId="1203FA1E" w14:textId="77777777" w:rsidR="004C1700" w:rsidRPr="00C05AEE" w:rsidRDefault="004C1700" w:rsidP="004C1700">
      <w:pPr>
        <w:rPr>
          <w:rFonts w:ascii="Californian FB" w:hAnsi="Californian FB"/>
          <w:sz w:val="28"/>
          <w:u w:val="single"/>
        </w:rPr>
      </w:pPr>
    </w:p>
    <w:p w14:paraId="3D9F098B" w14:textId="77777777" w:rsidR="001834EE" w:rsidRPr="00C05AEE" w:rsidRDefault="001834EE" w:rsidP="004C1700">
      <w:pPr>
        <w:rPr>
          <w:rFonts w:ascii="Californian FB" w:hAnsi="Californian FB"/>
          <w:sz w:val="28"/>
          <w:u w:val="single"/>
        </w:rPr>
      </w:pPr>
    </w:p>
    <w:p w14:paraId="193DFFA0" w14:textId="77777777" w:rsidR="001834EE" w:rsidRPr="00C05AEE" w:rsidRDefault="001834EE" w:rsidP="004C1700">
      <w:pPr>
        <w:rPr>
          <w:rFonts w:ascii="Californian FB" w:hAnsi="Californian FB"/>
          <w:sz w:val="28"/>
          <w:u w:val="single"/>
        </w:rPr>
      </w:pPr>
    </w:p>
    <w:p w14:paraId="7A8466B4" w14:textId="77777777" w:rsidR="001834EE" w:rsidRPr="00C05AEE" w:rsidRDefault="001834EE" w:rsidP="004C1700">
      <w:pPr>
        <w:rPr>
          <w:rFonts w:ascii="Californian FB" w:hAnsi="Californian FB"/>
          <w:sz w:val="28"/>
          <w:u w:val="single"/>
        </w:rPr>
      </w:pPr>
    </w:p>
    <w:p w14:paraId="4464EF77" w14:textId="77777777" w:rsidR="001834EE" w:rsidRPr="00C05AEE" w:rsidRDefault="001834EE" w:rsidP="004C1700">
      <w:pPr>
        <w:rPr>
          <w:rFonts w:ascii="Californian FB" w:hAnsi="Californian FB"/>
          <w:sz w:val="28"/>
          <w:u w:val="single"/>
        </w:rPr>
      </w:pPr>
    </w:p>
    <w:p w14:paraId="6F438D9B" w14:textId="77777777" w:rsidR="001834EE" w:rsidRPr="00C05AEE" w:rsidRDefault="001834EE" w:rsidP="004C1700">
      <w:pPr>
        <w:rPr>
          <w:rFonts w:ascii="Californian FB" w:hAnsi="Californian FB"/>
          <w:sz w:val="28"/>
          <w:u w:val="single"/>
        </w:rPr>
      </w:pPr>
    </w:p>
    <w:p w14:paraId="0D9C6A4C" w14:textId="77777777" w:rsidR="001834EE" w:rsidRPr="00C05AEE" w:rsidRDefault="001834EE" w:rsidP="004C1700">
      <w:pPr>
        <w:rPr>
          <w:rFonts w:ascii="Californian FB" w:hAnsi="Californian FB"/>
          <w:sz w:val="28"/>
          <w:u w:val="single"/>
        </w:rPr>
      </w:pPr>
    </w:p>
    <w:p w14:paraId="44A6AA2B" w14:textId="77777777" w:rsidR="001834EE" w:rsidRPr="00C05AEE" w:rsidRDefault="001834EE" w:rsidP="004C1700">
      <w:pPr>
        <w:rPr>
          <w:rFonts w:ascii="Californian FB" w:hAnsi="Californian FB"/>
          <w:sz w:val="28"/>
          <w:u w:val="single"/>
        </w:rPr>
      </w:pPr>
    </w:p>
    <w:p w14:paraId="48DB152D" w14:textId="77777777" w:rsidR="001834EE" w:rsidRPr="00C05AEE" w:rsidRDefault="001834EE" w:rsidP="004C1700">
      <w:pPr>
        <w:rPr>
          <w:rFonts w:ascii="Californian FB" w:hAnsi="Californian FB"/>
          <w:sz w:val="28"/>
          <w:u w:val="single"/>
        </w:rPr>
      </w:pPr>
    </w:p>
    <w:p w14:paraId="17C84C39" w14:textId="77777777" w:rsidR="00C05AEE" w:rsidRDefault="00C05AEE" w:rsidP="004C1700">
      <w:pPr>
        <w:jc w:val="center"/>
        <w:rPr>
          <w:rFonts w:ascii="Californian FB" w:hAnsi="Californian FB"/>
          <w:sz w:val="48"/>
          <w:u w:val="single"/>
        </w:rPr>
      </w:pPr>
    </w:p>
    <w:p w14:paraId="7A20D742" w14:textId="77777777" w:rsidR="00C05AEE" w:rsidRDefault="00C05AEE" w:rsidP="004C1700">
      <w:pPr>
        <w:jc w:val="center"/>
        <w:rPr>
          <w:rFonts w:ascii="Californian FB" w:hAnsi="Californian FB"/>
          <w:sz w:val="48"/>
          <w:u w:val="single"/>
        </w:rPr>
      </w:pPr>
    </w:p>
    <w:p w14:paraId="58EEF3CA"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48"/>
          <w:u w:val="single"/>
        </w:rPr>
        <w:t>Savings Accounts</w:t>
      </w:r>
    </w:p>
    <w:p w14:paraId="620B6D1D" w14:textId="77777777" w:rsidR="004C1700" w:rsidRPr="00C05AEE" w:rsidRDefault="004C1700" w:rsidP="004C1700">
      <w:pPr>
        <w:jc w:val="center"/>
        <w:rPr>
          <w:rFonts w:ascii="Californian FB" w:hAnsi="Californian FB"/>
        </w:rPr>
      </w:pPr>
      <w:r w:rsidRPr="00C05AEE">
        <w:rPr>
          <w:rFonts w:ascii="Californian FB" w:hAnsi="Californian FB"/>
        </w:rPr>
        <w:t xml:space="preserve">Each account should always have two people in case of </w:t>
      </w:r>
      <w:proofErr w:type="gramStart"/>
      <w:r w:rsidRPr="00C05AEE">
        <w:rPr>
          <w:rFonts w:ascii="Californian FB" w:hAnsi="Californian FB"/>
        </w:rPr>
        <w:t>death;</w:t>
      </w:r>
      <w:proofErr w:type="gramEnd"/>
      <w:r w:rsidRPr="00C05AEE">
        <w:rPr>
          <w:rFonts w:ascii="Californian FB" w:hAnsi="Californian FB"/>
        </w:rPr>
        <w:t xml:space="preserve"> </w:t>
      </w:r>
    </w:p>
    <w:p w14:paraId="6B65DE7B" w14:textId="77777777" w:rsidR="004C1700" w:rsidRPr="00C05AEE" w:rsidRDefault="004C1700" w:rsidP="004C1700">
      <w:pPr>
        <w:jc w:val="center"/>
        <w:rPr>
          <w:rFonts w:ascii="Californian FB" w:hAnsi="Californian FB"/>
        </w:rPr>
      </w:pPr>
      <w:r w:rsidRPr="00C05AEE">
        <w:rPr>
          <w:rFonts w:ascii="Californian FB" w:hAnsi="Californian FB"/>
        </w:rPr>
        <w:t>they don’t have to be a signer, but a P.O.D. (payable on death).</w:t>
      </w:r>
    </w:p>
    <w:p w14:paraId="3E14F292" w14:textId="77777777" w:rsidR="004C1700" w:rsidRPr="00C05AEE" w:rsidRDefault="004C1700" w:rsidP="004C1700">
      <w:pPr>
        <w:rPr>
          <w:rFonts w:ascii="Californian FB" w:hAnsi="Californian FB"/>
          <w:sz w:val="28"/>
          <w:u w:val="single"/>
        </w:rPr>
      </w:pPr>
    </w:p>
    <w:p w14:paraId="44AA9571" w14:textId="77777777" w:rsidR="004C1700" w:rsidRPr="00C05AEE" w:rsidRDefault="004C1700" w:rsidP="004C1700">
      <w:pPr>
        <w:rPr>
          <w:rFonts w:ascii="Californian FB" w:hAnsi="Californian FB"/>
          <w:sz w:val="28"/>
          <w:u w:val="single"/>
        </w:rPr>
      </w:pPr>
      <w:r w:rsidRPr="00C05AEE">
        <w:rPr>
          <w:rFonts w:ascii="Californian FB" w:hAnsi="Californian FB"/>
          <w:sz w:val="28"/>
        </w:rPr>
        <w:t>Bank</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Address</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F33F80D" w14:textId="77777777" w:rsidR="004C1700" w:rsidRPr="00C05AEE" w:rsidRDefault="004C1700" w:rsidP="004C1700">
      <w:pPr>
        <w:rPr>
          <w:rFonts w:ascii="Californian FB" w:hAnsi="Californian FB"/>
          <w:sz w:val="28"/>
          <w:u w:val="single"/>
        </w:rPr>
      </w:pPr>
      <w:r w:rsidRPr="00C05AEE">
        <w:rPr>
          <w:rFonts w:ascii="Californian FB" w:hAnsi="Californian FB"/>
          <w:sz w:val="28"/>
        </w:rPr>
        <w:t>Phone</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Account</w:t>
      </w:r>
      <w:proofErr w:type="gramEnd"/>
      <w:r w:rsidRPr="00C05AEE">
        <w:rPr>
          <w:rFonts w:ascii="Californian FB" w:hAnsi="Californian FB"/>
          <w:sz w:val="28"/>
        </w:rPr>
        <w:t xml:space="preserve"> type: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7BFE90E"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Name on account: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85CB239"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Account number: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72E2361"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passbook: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00FFE94"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Special instructions: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0A65266" w14:textId="77777777" w:rsidR="004C1700" w:rsidRPr="00C05AEE" w:rsidRDefault="004C1700" w:rsidP="004C1700">
      <w:pPr>
        <w:rPr>
          <w:rFonts w:ascii="Californian FB" w:hAnsi="Californian FB"/>
          <w:sz w:val="28"/>
        </w:rPr>
      </w:pPr>
    </w:p>
    <w:p w14:paraId="37B3FCB4" w14:textId="77777777" w:rsidR="004C1700" w:rsidRPr="00C05AEE" w:rsidRDefault="004C1700" w:rsidP="004C1700">
      <w:pPr>
        <w:rPr>
          <w:rFonts w:ascii="Californian FB" w:hAnsi="Californian FB"/>
          <w:sz w:val="28"/>
          <w:u w:val="single"/>
        </w:rPr>
      </w:pPr>
      <w:r w:rsidRPr="00C05AEE">
        <w:rPr>
          <w:rFonts w:ascii="Californian FB" w:hAnsi="Californian FB"/>
          <w:sz w:val="28"/>
        </w:rPr>
        <w:t>Bank</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Address</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EF263BB" w14:textId="77777777" w:rsidR="004C1700" w:rsidRPr="00C05AEE" w:rsidRDefault="004C1700" w:rsidP="004C1700">
      <w:pPr>
        <w:rPr>
          <w:rFonts w:ascii="Californian FB" w:hAnsi="Californian FB"/>
          <w:sz w:val="28"/>
          <w:u w:val="single"/>
        </w:rPr>
      </w:pPr>
      <w:r w:rsidRPr="00C05AEE">
        <w:rPr>
          <w:rFonts w:ascii="Californian FB" w:hAnsi="Californian FB"/>
          <w:sz w:val="28"/>
        </w:rPr>
        <w:t>Phone</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Account</w:t>
      </w:r>
      <w:proofErr w:type="gramEnd"/>
      <w:r w:rsidRPr="00C05AEE">
        <w:rPr>
          <w:rFonts w:ascii="Californian FB" w:hAnsi="Californian FB"/>
          <w:sz w:val="28"/>
        </w:rPr>
        <w:t xml:space="preserve"> type: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3E8A45A"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Name on account: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EF5B2A4"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Account number: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2D2FBEC"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passbook: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3174501"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Special instructions: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EBF2103" w14:textId="77777777" w:rsidR="004C1700" w:rsidRPr="00C05AEE" w:rsidRDefault="004C1700" w:rsidP="004C1700">
      <w:pPr>
        <w:rPr>
          <w:rFonts w:ascii="Californian FB" w:hAnsi="Californian FB"/>
          <w:sz w:val="28"/>
        </w:rPr>
      </w:pPr>
    </w:p>
    <w:p w14:paraId="6562655A" w14:textId="77777777" w:rsidR="004C1700" w:rsidRPr="00C05AEE" w:rsidRDefault="004C1700" w:rsidP="004C1700">
      <w:pPr>
        <w:rPr>
          <w:rFonts w:ascii="Californian FB" w:hAnsi="Californian FB"/>
          <w:sz w:val="28"/>
          <w:u w:val="single"/>
        </w:rPr>
      </w:pPr>
      <w:r w:rsidRPr="00C05AEE">
        <w:rPr>
          <w:rFonts w:ascii="Californian FB" w:hAnsi="Californian FB"/>
          <w:sz w:val="28"/>
        </w:rPr>
        <w:t>Bank</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Address</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AD711CE" w14:textId="77777777" w:rsidR="004C1700" w:rsidRPr="00C05AEE" w:rsidRDefault="004C1700" w:rsidP="004C1700">
      <w:pPr>
        <w:rPr>
          <w:rFonts w:ascii="Californian FB" w:hAnsi="Californian FB"/>
          <w:sz w:val="28"/>
          <w:u w:val="single"/>
        </w:rPr>
      </w:pPr>
      <w:r w:rsidRPr="00C05AEE">
        <w:rPr>
          <w:rFonts w:ascii="Californian FB" w:hAnsi="Californian FB"/>
          <w:sz w:val="28"/>
        </w:rPr>
        <w:t>Phone</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Account</w:t>
      </w:r>
      <w:proofErr w:type="gramEnd"/>
      <w:r w:rsidRPr="00C05AEE">
        <w:rPr>
          <w:rFonts w:ascii="Californian FB" w:hAnsi="Californian FB"/>
          <w:sz w:val="28"/>
        </w:rPr>
        <w:t xml:space="preserve"> type: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7D2B2B8"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Name on account: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91F4775"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Account number: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0055534"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passbook: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7A295D8"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Special instructions: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35B2CF3" w14:textId="77777777" w:rsidR="004C1700" w:rsidRPr="00C05AEE" w:rsidRDefault="004C1700" w:rsidP="004C1700">
      <w:pPr>
        <w:rPr>
          <w:rFonts w:ascii="Californian FB" w:hAnsi="Californian FB"/>
          <w:sz w:val="14"/>
        </w:rPr>
      </w:pPr>
    </w:p>
    <w:p w14:paraId="6BD849EE" w14:textId="77777777" w:rsidR="001834EE" w:rsidRPr="00C05AEE" w:rsidRDefault="001834EE" w:rsidP="004C1700">
      <w:pPr>
        <w:jc w:val="center"/>
        <w:rPr>
          <w:rFonts w:ascii="Californian FB" w:hAnsi="Californian FB"/>
          <w:sz w:val="48"/>
          <w:u w:val="single"/>
        </w:rPr>
      </w:pPr>
    </w:p>
    <w:p w14:paraId="63991FA0" w14:textId="77777777" w:rsidR="001834EE" w:rsidRPr="00C05AEE" w:rsidRDefault="001834EE" w:rsidP="004C1700">
      <w:pPr>
        <w:jc w:val="center"/>
        <w:rPr>
          <w:rFonts w:ascii="Californian FB" w:hAnsi="Californian FB"/>
          <w:sz w:val="48"/>
          <w:u w:val="single"/>
        </w:rPr>
      </w:pPr>
    </w:p>
    <w:p w14:paraId="045F3A2F" w14:textId="77777777" w:rsidR="001834EE" w:rsidRPr="00C05AEE" w:rsidRDefault="001834EE" w:rsidP="004C1700">
      <w:pPr>
        <w:jc w:val="center"/>
        <w:rPr>
          <w:rFonts w:ascii="Californian FB" w:hAnsi="Californian FB"/>
          <w:sz w:val="48"/>
          <w:u w:val="single"/>
        </w:rPr>
      </w:pPr>
    </w:p>
    <w:p w14:paraId="5447D69E" w14:textId="77777777" w:rsidR="001834EE" w:rsidRPr="00C05AEE" w:rsidRDefault="001834EE" w:rsidP="004C1700">
      <w:pPr>
        <w:jc w:val="center"/>
        <w:rPr>
          <w:rFonts w:ascii="Californian FB" w:hAnsi="Californian FB"/>
          <w:sz w:val="48"/>
          <w:u w:val="single"/>
        </w:rPr>
      </w:pPr>
    </w:p>
    <w:p w14:paraId="6301586B" w14:textId="77777777" w:rsidR="001834EE" w:rsidRPr="00C05AEE" w:rsidRDefault="001834EE" w:rsidP="004C1700">
      <w:pPr>
        <w:jc w:val="center"/>
        <w:rPr>
          <w:rFonts w:ascii="Californian FB" w:hAnsi="Californian FB"/>
          <w:sz w:val="48"/>
          <w:u w:val="single"/>
        </w:rPr>
      </w:pPr>
    </w:p>
    <w:p w14:paraId="45A9E5B9" w14:textId="77777777" w:rsidR="001834EE" w:rsidRPr="00C05AEE" w:rsidRDefault="001834EE" w:rsidP="004C1700">
      <w:pPr>
        <w:jc w:val="center"/>
        <w:rPr>
          <w:rFonts w:ascii="Californian FB" w:hAnsi="Californian FB"/>
          <w:sz w:val="48"/>
          <w:u w:val="single"/>
        </w:rPr>
      </w:pPr>
    </w:p>
    <w:p w14:paraId="21DED6C8"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48"/>
          <w:u w:val="single"/>
        </w:rPr>
        <w:lastRenderedPageBreak/>
        <w:t>Certificates of Deposit (CD’s)</w:t>
      </w:r>
    </w:p>
    <w:p w14:paraId="7CE271B2" w14:textId="77777777" w:rsidR="004C1700" w:rsidRPr="00C05AEE" w:rsidRDefault="004C1700" w:rsidP="004C1700">
      <w:pPr>
        <w:jc w:val="center"/>
        <w:rPr>
          <w:rFonts w:ascii="Californian FB" w:hAnsi="Californian FB"/>
        </w:rPr>
      </w:pPr>
      <w:r w:rsidRPr="00C05AEE">
        <w:rPr>
          <w:rFonts w:ascii="Californian FB" w:hAnsi="Californian FB"/>
        </w:rPr>
        <w:t xml:space="preserve">Each certificate should always have two people in case of </w:t>
      </w:r>
      <w:proofErr w:type="gramStart"/>
      <w:r w:rsidRPr="00C05AEE">
        <w:rPr>
          <w:rFonts w:ascii="Californian FB" w:hAnsi="Californian FB"/>
        </w:rPr>
        <w:t>death;</w:t>
      </w:r>
      <w:proofErr w:type="gramEnd"/>
      <w:r w:rsidRPr="00C05AEE">
        <w:rPr>
          <w:rFonts w:ascii="Californian FB" w:hAnsi="Californian FB"/>
        </w:rPr>
        <w:t xml:space="preserve"> </w:t>
      </w:r>
    </w:p>
    <w:p w14:paraId="1630BEF7" w14:textId="77777777" w:rsidR="004C1700" w:rsidRPr="00C05AEE" w:rsidRDefault="004C1700" w:rsidP="004C1700">
      <w:pPr>
        <w:jc w:val="center"/>
        <w:rPr>
          <w:rFonts w:ascii="Californian FB" w:hAnsi="Californian FB"/>
        </w:rPr>
      </w:pPr>
      <w:r w:rsidRPr="00C05AEE">
        <w:rPr>
          <w:rFonts w:ascii="Californian FB" w:hAnsi="Californian FB"/>
        </w:rPr>
        <w:t>they don’t have to be a signer, but a P.O.D. (payable on death).</w:t>
      </w:r>
    </w:p>
    <w:p w14:paraId="671AC299" w14:textId="77777777" w:rsidR="004C1700" w:rsidRPr="00C05AEE" w:rsidRDefault="004C1700" w:rsidP="004C1700">
      <w:pPr>
        <w:rPr>
          <w:rFonts w:ascii="Californian FB" w:hAnsi="Californian FB"/>
          <w:sz w:val="28"/>
          <w:u w:val="single"/>
        </w:rPr>
      </w:pPr>
    </w:p>
    <w:p w14:paraId="08A8629E" w14:textId="77777777" w:rsidR="004C1700" w:rsidRPr="00C05AEE" w:rsidRDefault="004C1700" w:rsidP="004C1700">
      <w:pPr>
        <w:rPr>
          <w:rFonts w:ascii="Californian FB" w:hAnsi="Californian FB"/>
          <w:sz w:val="28"/>
          <w:u w:val="single"/>
        </w:rPr>
      </w:pPr>
      <w:r w:rsidRPr="00C05AEE">
        <w:rPr>
          <w:rFonts w:ascii="Californian FB" w:hAnsi="Californian FB"/>
          <w:sz w:val="28"/>
        </w:rPr>
        <w:t>Bank</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Address</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EDC049E"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Phone: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p>
    <w:p w14:paraId="19A9E43D"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Name on CD: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5A5AC89" w14:textId="77777777" w:rsidR="004C1700" w:rsidRPr="00C05AEE" w:rsidRDefault="004C1700" w:rsidP="004C1700">
      <w:pPr>
        <w:rPr>
          <w:rFonts w:ascii="Californian FB" w:hAnsi="Californian FB"/>
          <w:sz w:val="28"/>
          <w:u w:val="single"/>
        </w:rPr>
      </w:pPr>
      <w:r w:rsidRPr="00C05AEE">
        <w:rPr>
          <w:rFonts w:ascii="Californian FB" w:hAnsi="Californian FB"/>
          <w:sz w:val="28"/>
        </w:rPr>
        <w:t>Account number</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Amount:  $</w:t>
      </w:r>
      <w:proofErr w:type="gramEnd"/>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FD8DC55"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Certificate: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D899D8B"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Special instructions: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36DB038" w14:textId="77777777" w:rsidR="004C1700" w:rsidRPr="00C05AEE" w:rsidRDefault="004C1700" w:rsidP="004C1700">
      <w:pPr>
        <w:rPr>
          <w:rFonts w:ascii="Californian FB" w:hAnsi="Californian FB"/>
          <w:sz w:val="28"/>
        </w:rPr>
      </w:pPr>
    </w:p>
    <w:p w14:paraId="620E1C33" w14:textId="77777777" w:rsidR="004C1700" w:rsidRPr="00C05AEE" w:rsidRDefault="004C1700" w:rsidP="004C1700">
      <w:pPr>
        <w:rPr>
          <w:rFonts w:ascii="Californian FB" w:hAnsi="Californian FB"/>
          <w:sz w:val="28"/>
          <w:u w:val="single"/>
        </w:rPr>
      </w:pPr>
      <w:r w:rsidRPr="00C05AEE">
        <w:rPr>
          <w:rFonts w:ascii="Californian FB" w:hAnsi="Californian FB"/>
          <w:sz w:val="28"/>
        </w:rPr>
        <w:t>Bank</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Address</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25CB1C9"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Phone: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p>
    <w:p w14:paraId="491D3D04"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Name on CD: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1BAA9DC" w14:textId="77777777" w:rsidR="004C1700" w:rsidRPr="00C05AEE" w:rsidRDefault="004C1700" w:rsidP="004C1700">
      <w:pPr>
        <w:rPr>
          <w:rFonts w:ascii="Californian FB" w:hAnsi="Californian FB"/>
          <w:sz w:val="28"/>
          <w:u w:val="single"/>
        </w:rPr>
      </w:pPr>
      <w:r w:rsidRPr="00C05AEE">
        <w:rPr>
          <w:rFonts w:ascii="Californian FB" w:hAnsi="Californian FB"/>
          <w:sz w:val="28"/>
        </w:rPr>
        <w:t>Account number</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Amount:  $</w:t>
      </w:r>
      <w:proofErr w:type="gramEnd"/>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1130382"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Certificate: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17A80FA"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Special instructions: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3B2ACD8" w14:textId="77777777" w:rsidR="004C1700" w:rsidRPr="00C05AEE" w:rsidRDefault="004C1700" w:rsidP="004C1700">
      <w:pPr>
        <w:rPr>
          <w:rFonts w:ascii="Californian FB" w:hAnsi="Californian FB"/>
          <w:sz w:val="28"/>
        </w:rPr>
      </w:pPr>
    </w:p>
    <w:p w14:paraId="089DB2E4" w14:textId="77777777" w:rsidR="004C1700" w:rsidRPr="00C05AEE" w:rsidRDefault="004C1700" w:rsidP="004C1700">
      <w:pPr>
        <w:rPr>
          <w:rFonts w:ascii="Californian FB" w:hAnsi="Californian FB"/>
          <w:sz w:val="28"/>
          <w:u w:val="single"/>
        </w:rPr>
      </w:pPr>
      <w:r w:rsidRPr="00C05AEE">
        <w:rPr>
          <w:rFonts w:ascii="Californian FB" w:hAnsi="Californian FB"/>
          <w:sz w:val="28"/>
        </w:rPr>
        <w:t>Bank</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Address</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4E47A4B"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Phone: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p>
    <w:p w14:paraId="6C346230"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Name on CD: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0A7CE90" w14:textId="77777777" w:rsidR="004C1700" w:rsidRPr="00C05AEE" w:rsidRDefault="004C1700" w:rsidP="004C1700">
      <w:pPr>
        <w:rPr>
          <w:rFonts w:ascii="Californian FB" w:hAnsi="Californian FB"/>
          <w:sz w:val="28"/>
          <w:u w:val="single"/>
        </w:rPr>
      </w:pPr>
      <w:r w:rsidRPr="00C05AEE">
        <w:rPr>
          <w:rFonts w:ascii="Californian FB" w:hAnsi="Californian FB"/>
          <w:sz w:val="28"/>
        </w:rPr>
        <w:t>Account number</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Amount:  $</w:t>
      </w:r>
      <w:proofErr w:type="gramEnd"/>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0AC3F5B"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Certificate: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B07661E"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Special instructions: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5E5617E" w14:textId="77777777" w:rsidR="001834EE" w:rsidRPr="00C05AEE" w:rsidRDefault="001834EE" w:rsidP="004C1700">
      <w:pPr>
        <w:jc w:val="center"/>
        <w:rPr>
          <w:rFonts w:ascii="Californian FB" w:hAnsi="Californian FB"/>
          <w:sz w:val="48"/>
          <w:u w:val="single"/>
        </w:rPr>
      </w:pPr>
    </w:p>
    <w:p w14:paraId="0BD9FB63" w14:textId="77777777" w:rsidR="001834EE" w:rsidRPr="00C05AEE" w:rsidRDefault="001834EE" w:rsidP="004C1700">
      <w:pPr>
        <w:jc w:val="center"/>
        <w:rPr>
          <w:rFonts w:ascii="Californian FB" w:hAnsi="Californian FB"/>
          <w:sz w:val="48"/>
          <w:u w:val="single"/>
        </w:rPr>
      </w:pPr>
    </w:p>
    <w:p w14:paraId="448DCBEC" w14:textId="77777777" w:rsidR="001834EE" w:rsidRPr="00C05AEE" w:rsidRDefault="001834EE" w:rsidP="004C1700">
      <w:pPr>
        <w:jc w:val="center"/>
        <w:rPr>
          <w:rFonts w:ascii="Californian FB" w:hAnsi="Californian FB"/>
          <w:sz w:val="48"/>
          <w:u w:val="single"/>
        </w:rPr>
      </w:pPr>
    </w:p>
    <w:p w14:paraId="0ED4F71A" w14:textId="77777777" w:rsidR="001834EE" w:rsidRPr="00C05AEE" w:rsidRDefault="001834EE" w:rsidP="004C1700">
      <w:pPr>
        <w:jc w:val="center"/>
        <w:rPr>
          <w:rFonts w:ascii="Californian FB" w:hAnsi="Californian FB"/>
          <w:sz w:val="48"/>
          <w:u w:val="single"/>
        </w:rPr>
      </w:pPr>
    </w:p>
    <w:p w14:paraId="1B18562C" w14:textId="77777777" w:rsidR="001834EE" w:rsidRPr="00C05AEE" w:rsidRDefault="001834EE" w:rsidP="004C1700">
      <w:pPr>
        <w:jc w:val="center"/>
        <w:rPr>
          <w:rFonts w:ascii="Californian FB" w:hAnsi="Californian FB"/>
          <w:sz w:val="48"/>
          <w:u w:val="single"/>
        </w:rPr>
      </w:pPr>
    </w:p>
    <w:p w14:paraId="0FAE9288" w14:textId="77777777" w:rsidR="001834EE" w:rsidRPr="00C05AEE" w:rsidRDefault="001834EE" w:rsidP="004C1700">
      <w:pPr>
        <w:jc w:val="center"/>
        <w:rPr>
          <w:rFonts w:ascii="Californian FB" w:hAnsi="Californian FB"/>
          <w:sz w:val="48"/>
          <w:u w:val="single"/>
        </w:rPr>
      </w:pPr>
    </w:p>
    <w:p w14:paraId="373815E4" w14:textId="77777777" w:rsidR="00C05AEE" w:rsidRDefault="00C05AEE" w:rsidP="004C1700">
      <w:pPr>
        <w:jc w:val="center"/>
        <w:rPr>
          <w:rFonts w:ascii="Californian FB" w:hAnsi="Californian FB"/>
          <w:sz w:val="48"/>
          <w:u w:val="single"/>
        </w:rPr>
      </w:pPr>
    </w:p>
    <w:p w14:paraId="7DACA54A" w14:textId="77777777" w:rsidR="00C05AEE" w:rsidRDefault="00C05AEE" w:rsidP="004C1700">
      <w:pPr>
        <w:jc w:val="center"/>
        <w:rPr>
          <w:rFonts w:ascii="Californian FB" w:hAnsi="Californian FB"/>
          <w:sz w:val="48"/>
          <w:u w:val="single"/>
        </w:rPr>
      </w:pPr>
    </w:p>
    <w:p w14:paraId="634E0370"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48"/>
          <w:u w:val="single"/>
        </w:rPr>
        <w:lastRenderedPageBreak/>
        <w:t>Checking accounts</w:t>
      </w:r>
    </w:p>
    <w:p w14:paraId="42E6CDC2" w14:textId="77777777" w:rsidR="004C1700" w:rsidRPr="00C05AEE" w:rsidRDefault="004C1700" w:rsidP="004C1700">
      <w:pPr>
        <w:jc w:val="center"/>
        <w:rPr>
          <w:rFonts w:ascii="Californian FB" w:hAnsi="Californian FB"/>
        </w:rPr>
      </w:pPr>
      <w:r w:rsidRPr="00C05AEE">
        <w:rPr>
          <w:rFonts w:ascii="Californian FB" w:hAnsi="Californian FB"/>
        </w:rPr>
        <w:t xml:space="preserve">Each account should always have two people in case of </w:t>
      </w:r>
      <w:proofErr w:type="gramStart"/>
      <w:r w:rsidRPr="00C05AEE">
        <w:rPr>
          <w:rFonts w:ascii="Californian FB" w:hAnsi="Californian FB"/>
        </w:rPr>
        <w:t>death;</w:t>
      </w:r>
      <w:proofErr w:type="gramEnd"/>
      <w:r w:rsidRPr="00C05AEE">
        <w:rPr>
          <w:rFonts w:ascii="Californian FB" w:hAnsi="Californian FB"/>
        </w:rPr>
        <w:t xml:space="preserve"> </w:t>
      </w:r>
    </w:p>
    <w:p w14:paraId="2B705ECC" w14:textId="77777777" w:rsidR="004C1700" w:rsidRPr="00C05AEE" w:rsidRDefault="004C1700" w:rsidP="004C1700">
      <w:pPr>
        <w:jc w:val="center"/>
        <w:rPr>
          <w:rFonts w:ascii="Californian FB" w:hAnsi="Californian FB"/>
        </w:rPr>
      </w:pPr>
      <w:r w:rsidRPr="00C05AEE">
        <w:rPr>
          <w:rFonts w:ascii="Californian FB" w:hAnsi="Californian FB"/>
        </w:rPr>
        <w:t>they don’t have to be a signer, but a P.O.D. (payable on death).</w:t>
      </w:r>
    </w:p>
    <w:p w14:paraId="10F1915A" w14:textId="77777777" w:rsidR="004C1700" w:rsidRPr="00C05AEE" w:rsidRDefault="004C1700" w:rsidP="004C1700">
      <w:pPr>
        <w:jc w:val="center"/>
        <w:rPr>
          <w:rFonts w:ascii="Californian FB" w:hAnsi="Californian FB"/>
          <w:sz w:val="16"/>
        </w:rPr>
      </w:pPr>
    </w:p>
    <w:p w14:paraId="1E61E9FC" w14:textId="77777777" w:rsidR="004C1700" w:rsidRPr="00C05AEE" w:rsidRDefault="004C1700" w:rsidP="004C1700">
      <w:pPr>
        <w:rPr>
          <w:rFonts w:ascii="Californian FB" w:hAnsi="Californian FB"/>
          <w:sz w:val="28"/>
          <w:u w:val="single"/>
        </w:rPr>
      </w:pPr>
      <w:r w:rsidRPr="00C05AEE">
        <w:rPr>
          <w:rFonts w:ascii="Californian FB" w:hAnsi="Californian FB"/>
          <w:sz w:val="28"/>
        </w:rPr>
        <w:t>Bank</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Address</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D5A3C8B" w14:textId="77777777" w:rsidR="004C1700" w:rsidRPr="00C05AEE" w:rsidRDefault="004C1700" w:rsidP="004C1700">
      <w:pPr>
        <w:rPr>
          <w:rFonts w:ascii="Californian FB" w:hAnsi="Californian FB"/>
          <w:sz w:val="28"/>
          <w:u w:val="single"/>
        </w:rPr>
      </w:pPr>
      <w:r w:rsidRPr="00C05AEE">
        <w:rPr>
          <w:rFonts w:ascii="Californian FB" w:hAnsi="Californian FB"/>
          <w:sz w:val="28"/>
        </w:rPr>
        <w:t>Phone</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Account</w:t>
      </w:r>
      <w:proofErr w:type="gramEnd"/>
      <w:r w:rsidRPr="00C05AEE">
        <w:rPr>
          <w:rFonts w:ascii="Californian FB" w:hAnsi="Californian FB"/>
          <w:sz w:val="28"/>
        </w:rPr>
        <w:t xml:space="preserve"> type: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9D16BB9"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Name on account: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21E8021"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Account number: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7266FCC"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cancelled checks: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89B97B0"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statements: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41705B7"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Special instructions: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24321F6" w14:textId="77777777" w:rsidR="004C1700" w:rsidRPr="00C05AEE" w:rsidRDefault="004C1700" w:rsidP="004C1700">
      <w:pPr>
        <w:rPr>
          <w:rFonts w:ascii="Californian FB" w:hAnsi="Californian FB"/>
          <w:sz w:val="28"/>
          <w:u w:val="single"/>
        </w:rPr>
      </w:pPr>
    </w:p>
    <w:p w14:paraId="247AA419" w14:textId="77777777" w:rsidR="004C1700" w:rsidRPr="00C05AEE" w:rsidRDefault="004C1700" w:rsidP="004C1700">
      <w:pPr>
        <w:rPr>
          <w:rFonts w:ascii="Californian FB" w:hAnsi="Californian FB"/>
          <w:sz w:val="28"/>
          <w:u w:val="single"/>
        </w:rPr>
      </w:pPr>
      <w:r w:rsidRPr="00C05AEE">
        <w:rPr>
          <w:rFonts w:ascii="Californian FB" w:hAnsi="Californian FB"/>
          <w:sz w:val="28"/>
        </w:rPr>
        <w:t>Bank</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Address</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FF622BC" w14:textId="77777777" w:rsidR="004C1700" w:rsidRPr="00C05AEE" w:rsidRDefault="004C1700" w:rsidP="004C1700">
      <w:pPr>
        <w:rPr>
          <w:rFonts w:ascii="Californian FB" w:hAnsi="Californian FB"/>
          <w:sz w:val="28"/>
          <w:u w:val="single"/>
        </w:rPr>
      </w:pPr>
      <w:r w:rsidRPr="00C05AEE">
        <w:rPr>
          <w:rFonts w:ascii="Californian FB" w:hAnsi="Californian FB"/>
          <w:sz w:val="28"/>
        </w:rPr>
        <w:t>Phone</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Account</w:t>
      </w:r>
      <w:proofErr w:type="gramEnd"/>
      <w:r w:rsidRPr="00C05AEE">
        <w:rPr>
          <w:rFonts w:ascii="Californian FB" w:hAnsi="Californian FB"/>
          <w:sz w:val="28"/>
        </w:rPr>
        <w:t xml:space="preserve"> type: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09F3CFE"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Name on account: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7F3CD0B"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Account number: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F0DE0B5"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cancelled checks: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272650E"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statements: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99BBA1A"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Special instructions: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63F667D" w14:textId="77777777" w:rsidR="004C1700" w:rsidRPr="00C05AEE" w:rsidRDefault="004C1700" w:rsidP="004C1700">
      <w:pPr>
        <w:rPr>
          <w:rFonts w:ascii="Californian FB" w:hAnsi="Californian FB"/>
          <w:sz w:val="28"/>
          <w:u w:val="single"/>
        </w:rPr>
      </w:pPr>
    </w:p>
    <w:p w14:paraId="094BAA99" w14:textId="77777777" w:rsidR="004C1700" w:rsidRPr="00C05AEE" w:rsidRDefault="004C1700" w:rsidP="004C1700">
      <w:pPr>
        <w:rPr>
          <w:rFonts w:ascii="Californian FB" w:hAnsi="Californian FB"/>
          <w:sz w:val="28"/>
          <w:u w:val="single"/>
        </w:rPr>
      </w:pPr>
      <w:r w:rsidRPr="00C05AEE">
        <w:rPr>
          <w:rFonts w:ascii="Californian FB" w:hAnsi="Californian FB"/>
          <w:sz w:val="28"/>
        </w:rPr>
        <w:t>Bank</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Address</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6DC5340" w14:textId="77777777" w:rsidR="004C1700" w:rsidRPr="00C05AEE" w:rsidRDefault="004C1700" w:rsidP="004C1700">
      <w:pPr>
        <w:rPr>
          <w:rFonts w:ascii="Californian FB" w:hAnsi="Californian FB"/>
          <w:sz w:val="28"/>
          <w:u w:val="single"/>
        </w:rPr>
      </w:pPr>
      <w:r w:rsidRPr="00C05AEE">
        <w:rPr>
          <w:rFonts w:ascii="Californian FB" w:hAnsi="Californian FB"/>
          <w:sz w:val="28"/>
        </w:rPr>
        <w:t>Phone</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Account</w:t>
      </w:r>
      <w:proofErr w:type="gramEnd"/>
      <w:r w:rsidRPr="00C05AEE">
        <w:rPr>
          <w:rFonts w:ascii="Californian FB" w:hAnsi="Californian FB"/>
          <w:sz w:val="28"/>
        </w:rPr>
        <w:t xml:space="preserve"> type: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D728369"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Name on account: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D281FB8"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Account number: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755C81C"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cancelled checks: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0EAB428"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statements: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70E6880"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Special instructions: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ECBEE02" w14:textId="77777777" w:rsidR="004C1700" w:rsidRPr="00C05AEE" w:rsidRDefault="004C1700" w:rsidP="004C1700">
      <w:pPr>
        <w:tabs>
          <w:tab w:val="left" w:pos="4384"/>
        </w:tabs>
        <w:rPr>
          <w:rFonts w:ascii="Californian FB" w:hAnsi="Californian FB"/>
          <w:sz w:val="20"/>
          <w:u w:val="single"/>
        </w:rPr>
      </w:pPr>
    </w:p>
    <w:p w14:paraId="7076B823" w14:textId="77777777" w:rsidR="004C1700" w:rsidRPr="00C05AEE" w:rsidRDefault="004C1700" w:rsidP="004C1700">
      <w:pPr>
        <w:tabs>
          <w:tab w:val="left" w:pos="4384"/>
        </w:tabs>
        <w:rPr>
          <w:rFonts w:ascii="Californian FB" w:hAnsi="Californian FB"/>
          <w:sz w:val="20"/>
          <w:u w:val="single"/>
        </w:rPr>
      </w:pPr>
    </w:p>
    <w:p w14:paraId="158308D5"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48"/>
          <w:u w:val="single"/>
        </w:rPr>
        <w:t>Safety Deposit Box</w:t>
      </w:r>
    </w:p>
    <w:p w14:paraId="5EF69F6E" w14:textId="77777777" w:rsidR="004C1700" w:rsidRPr="00C05AEE" w:rsidRDefault="004C1700" w:rsidP="004C1700">
      <w:pPr>
        <w:rPr>
          <w:rFonts w:ascii="Californian FB" w:hAnsi="Californian FB"/>
          <w:sz w:val="28"/>
          <w:u w:val="single"/>
        </w:rPr>
      </w:pPr>
    </w:p>
    <w:p w14:paraId="364F26D0" w14:textId="77777777" w:rsidR="004C1700" w:rsidRPr="00C05AEE" w:rsidRDefault="004C1700" w:rsidP="004C1700">
      <w:pPr>
        <w:rPr>
          <w:rFonts w:ascii="Californian FB" w:hAnsi="Californian FB"/>
          <w:sz w:val="28"/>
          <w:u w:val="single"/>
        </w:rPr>
      </w:pPr>
      <w:r w:rsidRPr="00C05AEE">
        <w:rPr>
          <w:rFonts w:ascii="Californian FB" w:hAnsi="Californian FB"/>
          <w:sz w:val="28"/>
        </w:rPr>
        <w:t>Bank</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Address</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590C9F7" w14:textId="77777777" w:rsidR="004C1700" w:rsidRPr="00C05AEE" w:rsidRDefault="004C1700" w:rsidP="004C1700">
      <w:pPr>
        <w:rPr>
          <w:rFonts w:ascii="Californian FB" w:hAnsi="Californian FB"/>
          <w:sz w:val="28"/>
        </w:rPr>
      </w:pPr>
      <w:r w:rsidRPr="00C05AEE">
        <w:rPr>
          <w:rFonts w:ascii="Californian FB" w:hAnsi="Californian FB"/>
          <w:sz w:val="28"/>
        </w:rPr>
        <w:t xml:space="preserve">Phone: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p>
    <w:p w14:paraId="6EA0B862"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Name on account: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6CE7586" w14:textId="77777777" w:rsidR="004C1700" w:rsidRPr="00C05AEE" w:rsidRDefault="004C1700" w:rsidP="004C1700">
      <w:pPr>
        <w:rPr>
          <w:rFonts w:ascii="Californian FB" w:hAnsi="Californian FB"/>
          <w:sz w:val="28"/>
          <w:u w:val="single"/>
        </w:rPr>
      </w:pPr>
      <w:r w:rsidRPr="00C05AEE">
        <w:rPr>
          <w:rFonts w:ascii="Californian FB" w:hAnsi="Californian FB"/>
          <w:sz w:val="28"/>
        </w:rPr>
        <w:t>Box number</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Location</w:t>
      </w:r>
      <w:proofErr w:type="gramEnd"/>
      <w:r w:rsidRPr="00C05AEE">
        <w:rPr>
          <w:rFonts w:ascii="Californian FB" w:hAnsi="Californian FB"/>
          <w:sz w:val="28"/>
        </w:rPr>
        <w:t xml:space="preserve"> of keys (be sure to put the name of the bank on the keys):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97F5B23" w14:textId="77777777" w:rsidR="004C1700" w:rsidRPr="00C05AEE" w:rsidRDefault="004C1700" w:rsidP="001834EE">
      <w:pPr>
        <w:rPr>
          <w:rFonts w:ascii="Californian FB" w:hAnsi="Californian FB"/>
          <w:sz w:val="28"/>
        </w:rPr>
      </w:pPr>
      <w:r w:rsidRPr="00C05AEE">
        <w:rPr>
          <w:rFonts w:ascii="Californian FB" w:hAnsi="Californian FB"/>
          <w:sz w:val="28"/>
        </w:rPr>
        <w:t>Contents</w:t>
      </w:r>
      <w:proofErr w:type="gramStart"/>
      <w:r w:rsidRPr="00C05AEE">
        <w:rPr>
          <w:rFonts w:ascii="Californian FB" w:hAnsi="Californian FB"/>
          <w:sz w:val="28"/>
        </w:rPr>
        <w:t>:  (</w:t>
      </w:r>
      <w:proofErr w:type="gramEnd"/>
      <w:r w:rsidRPr="00C05AEE">
        <w:rPr>
          <w:rFonts w:ascii="Californian FB" w:hAnsi="Californian FB"/>
          <w:sz w:val="28"/>
        </w:rPr>
        <w:t>see attached)</w:t>
      </w:r>
    </w:p>
    <w:p w14:paraId="05D8362B" w14:textId="77777777" w:rsidR="00C05AEE" w:rsidRDefault="00C05AEE" w:rsidP="004C1700">
      <w:pPr>
        <w:jc w:val="center"/>
        <w:rPr>
          <w:rFonts w:ascii="Californian FB" w:hAnsi="Californian FB"/>
          <w:sz w:val="48"/>
          <w:u w:val="single"/>
        </w:rPr>
      </w:pPr>
    </w:p>
    <w:p w14:paraId="52A2CB0A" w14:textId="77777777" w:rsidR="00E261B2" w:rsidRDefault="00E261B2" w:rsidP="004C1700">
      <w:pPr>
        <w:jc w:val="center"/>
        <w:rPr>
          <w:rFonts w:ascii="Californian FB" w:hAnsi="Californian FB"/>
          <w:sz w:val="48"/>
          <w:u w:val="single"/>
        </w:rPr>
      </w:pPr>
    </w:p>
    <w:p w14:paraId="4A541A0C"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48"/>
          <w:u w:val="single"/>
        </w:rPr>
        <w:t>Other assets</w:t>
      </w:r>
    </w:p>
    <w:p w14:paraId="177808EA" w14:textId="77777777" w:rsidR="004C1700" w:rsidRPr="00C05AEE" w:rsidRDefault="004C1700" w:rsidP="004C1700">
      <w:pPr>
        <w:jc w:val="center"/>
        <w:rPr>
          <w:rFonts w:ascii="Californian FB" w:hAnsi="Californian FB"/>
          <w:sz w:val="28"/>
          <w:u w:val="single"/>
        </w:rPr>
      </w:pPr>
    </w:p>
    <w:p w14:paraId="72FAC894"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Retirement: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9EDD239" w14:textId="77777777" w:rsidR="004C1700" w:rsidRPr="00C05AEE" w:rsidRDefault="004C1700" w:rsidP="004C1700">
      <w:pPr>
        <w:rPr>
          <w:rFonts w:ascii="Californian FB" w:hAnsi="Californian FB"/>
          <w:sz w:val="28"/>
          <w:u w:val="single"/>
        </w:rPr>
      </w:pPr>
    </w:p>
    <w:p w14:paraId="53A6A34E" w14:textId="77777777" w:rsidR="004C1700" w:rsidRPr="00C05AEE" w:rsidRDefault="004C1700" w:rsidP="004C1700">
      <w:pPr>
        <w:rPr>
          <w:rFonts w:ascii="Californian FB" w:hAnsi="Californian FB"/>
          <w:sz w:val="28"/>
          <w:u w:val="single"/>
        </w:rPr>
      </w:pPr>
    </w:p>
    <w:p w14:paraId="3AD3D5EE"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Retirement: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BC2E932" w14:textId="77777777" w:rsidR="004C1700" w:rsidRPr="00C05AEE" w:rsidRDefault="004C1700" w:rsidP="004C1700">
      <w:pPr>
        <w:rPr>
          <w:rFonts w:ascii="Californian FB" w:hAnsi="Californian FB"/>
          <w:sz w:val="28"/>
          <w:u w:val="single"/>
        </w:rPr>
      </w:pPr>
    </w:p>
    <w:p w14:paraId="2F7905EC" w14:textId="77777777" w:rsidR="004C1700" w:rsidRPr="00C05AEE" w:rsidRDefault="004C1700" w:rsidP="004C1700">
      <w:pPr>
        <w:rPr>
          <w:rFonts w:ascii="Californian FB" w:hAnsi="Californian FB"/>
          <w:sz w:val="28"/>
          <w:u w:val="single"/>
        </w:rPr>
      </w:pPr>
    </w:p>
    <w:p w14:paraId="50E4F1CB"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Annuity contracts: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A1CE863"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20C1088" w14:textId="77777777" w:rsidR="004C1700" w:rsidRPr="00C05AEE" w:rsidRDefault="004C1700" w:rsidP="004C1700">
      <w:pPr>
        <w:rPr>
          <w:rFonts w:ascii="Californian FB" w:hAnsi="Californian FB"/>
          <w:sz w:val="28"/>
          <w:u w:val="single"/>
        </w:rPr>
      </w:pPr>
    </w:p>
    <w:p w14:paraId="63E300E7" w14:textId="77777777" w:rsidR="004C1700" w:rsidRPr="00C05AEE" w:rsidRDefault="004C1700" w:rsidP="004C1700">
      <w:pPr>
        <w:rPr>
          <w:rFonts w:ascii="Californian FB" w:hAnsi="Californian FB"/>
          <w:sz w:val="28"/>
          <w:u w:val="single"/>
        </w:rPr>
      </w:pPr>
    </w:p>
    <w:p w14:paraId="16A69369" w14:textId="77777777" w:rsidR="004C1700" w:rsidRPr="00C05AEE" w:rsidRDefault="004C1700" w:rsidP="004C1700">
      <w:pPr>
        <w:rPr>
          <w:rFonts w:ascii="Californian FB" w:hAnsi="Californian FB"/>
          <w:sz w:val="28"/>
          <w:u w:val="single"/>
        </w:rPr>
      </w:pPr>
      <w:proofErr w:type="gramStart"/>
      <w:r w:rsidRPr="00C05AEE">
        <w:rPr>
          <w:rFonts w:ascii="Californian FB" w:hAnsi="Californian FB"/>
          <w:sz w:val="28"/>
        </w:rPr>
        <w:t>Stock-options</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F71CF6E"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C2F6FDA" w14:textId="77777777" w:rsidR="004C1700" w:rsidRPr="00C05AEE" w:rsidRDefault="004C1700" w:rsidP="004C1700">
      <w:pPr>
        <w:rPr>
          <w:rFonts w:ascii="Californian FB" w:hAnsi="Californian FB"/>
          <w:sz w:val="28"/>
          <w:u w:val="single"/>
        </w:rPr>
      </w:pPr>
    </w:p>
    <w:p w14:paraId="62E2BD35" w14:textId="77777777" w:rsidR="004C1700" w:rsidRPr="00C05AEE" w:rsidRDefault="004C1700" w:rsidP="004C1700">
      <w:pPr>
        <w:rPr>
          <w:rFonts w:ascii="Californian FB" w:hAnsi="Californian FB"/>
          <w:sz w:val="28"/>
          <w:u w:val="single"/>
        </w:rPr>
      </w:pPr>
    </w:p>
    <w:p w14:paraId="2F81913E"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Profit-sharing plans: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8ADBC16"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C15532F" w14:textId="77777777" w:rsidR="004C1700" w:rsidRPr="00C05AEE" w:rsidRDefault="004C1700" w:rsidP="004C1700">
      <w:pPr>
        <w:rPr>
          <w:rFonts w:ascii="Californian FB" w:hAnsi="Californian FB"/>
          <w:sz w:val="28"/>
          <w:u w:val="single"/>
        </w:rPr>
      </w:pPr>
    </w:p>
    <w:p w14:paraId="39251EF2" w14:textId="77777777" w:rsidR="004C1700" w:rsidRPr="00C05AEE" w:rsidRDefault="004C1700" w:rsidP="004C1700">
      <w:pPr>
        <w:rPr>
          <w:rFonts w:ascii="Californian FB" w:hAnsi="Californian FB"/>
          <w:sz w:val="28"/>
          <w:u w:val="single"/>
        </w:rPr>
      </w:pPr>
    </w:p>
    <w:p w14:paraId="602100D4"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Limited partnerships: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D29B9D4"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4CADAAC" w14:textId="77777777" w:rsidR="001834EE" w:rsidRPr="00C05AEE" w:rsidRDefault="001834EE" w:rsidP="004C1700">
      <w:pPr>
        <w:jc w:val="center"/>
        <w:rPr>
          <w:rFonts w:ascii="Californian FB" w:hAnsi="Californian FB"/>
          <w:sz w:val="28"/>
        </w:rPr>
      </w:pPr>
    </w:p>
    <w:p w14:paraId="2533DE9D" w14:textId="77777777" w:rsidR="00C05AEE" w:rsidRDefault="00C05AEE" w:rsidP="004C1700">
      <w:pPr>
        <w:jc w:val="center"/>
        <w:rPr>
          <w:rFonts w:ascii="Californian FB" w:hAnsi="Californian FB"/>
          <w:sz w:val="48"/>
          <w:u w:val="single"/>
        </w:rPr>
      </w:pPr>
    </w:p>
    <w:p w14:paraId="51EFF6B0" w14:textId="77777777" w:rsidR="00C05AEE" w:rsidRDefault="00C05AEE" w:rsidP="004C1700">
      <w:pPr>
        <w:jc w:val="center"/>
        <w:rPr>
          <w:rFonts w:ascii="Californian FB" w:hAnsi="Californian FB"/>
          <w:sz w:val="48"/>
          <w:u w:val="single"/>
        </w:rPr>
      </w:pPr>
    </w:p>
    <w:p w14:paraId="7DD7ACFA" w14:textId="77777777" w:rsidR="00E261B2" w:rsidRPr="00C05AEE" w:rsidRDefault="00E261B2" w:rsidP="00E261B2">
      <w:pPr>
        <w:jc w:val="center"/>
        <w:rPr>
          <w:rFonts w:ascii="Californian FB" w:hAnsi="Californian FB"/>
          <w:sz w:val="28"/>
        </w:rPr>
      </w:pPr>
      <w:r w:rsidRPr="00C05AEE">
        <w:rPr>
          <w:rFonts w:ascii="Californian FB" w:hAnsi="Californian FB"/>
          <w:sz w:val="48"/>
          <w:u w:val="single"/>
        </w:rPr>
        <w:t>Information about rental</w:t>
      </w:r>
    </w:p>
    <w:p w14:paraId="5613FA5D" w14:textId="77777777" w:rsidR="00E261B2" w:rsidRPr="00C05AEE" w:rsidRDefault="00E261B2" w:rsidP="00E261B2">
      <w:pPr>
        <w:rPr>
          <w:rFonts w:ascii="Californian FB" w:hAnsi="Californian FB"/>
          <w:sz w:val="28"/>
          <w:u w:val="single"/>
        </w:rPr>
      </w:pPr>
    </w:p>
    <w:p w14:paraId="5778B240" w14:textId="77777777" w:rsidR="00E261B2" w:rsidRPr="00C05AEE" w:rsidRDefault="00E261B2" w:rsidP="00E261B2">
      <w:pPr>
        <w:rPr>
          <w:rFonts w:ascii="Californian FB" w:hAnsi="Californian FB"/>
          <w:sz w:val="28"/>
          <w:u w:val="single"/>
        </w:rPr>
      </w:pPr>
      <w:r w:rsidRPr="00C05AEE">
        <w:rPr>
          <w:rFonts w:ascii="Californian FB" w:hAnsi="Californian FB"/>
          <w:sz w:val="28"/>
        </w:rPr>
        <w:t>Lease</w:t>
      </w:r>
      <w:proofErr w:type="gramStart"/>
      <w:r w:rsidRPr="00C05AEE">
        <w:rPr>
          <w:rFonts w:ascii="Californian FB" w:hAnsi="Californian FB"/>
          <w:sz w:val="28"/>
        </w:rPr>
        <w:t>:  Yes</w:t>
      </w:r>
      <w:proofErr w:type="gramEnd"/>
      <w:r w:rsidRPr="00C05AEE">
        <w:rPr>
          <w:rFonts w:ascii="Californian FB" w:hAnsi="Californian FB"/>
          <w:sz w:val="28"/>
        </w:rPr>
        <w:tab/>
        <w:t>No</w:t>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rPr>
        <w:tab/>
        <w:t xml:space="preserve">Lease expires on: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C5B33BD" w14:textId="77777777" w:rsidR="00E261B2" w:rsidRPr="00C05AEE" w:rsidRDefault="00E261B2" w:rsidP="00E261B2">
      <w:pPr>
        <w:rPr>
          <w:rFonts w:ascii="Californian FB" w:hAnsi="Californian FB"/>
          <w:sz w:val="28"/>
          <w:u w:val="single"/>
        </w:rPr>
      </w:pPr>
      <w:r w:rsidRPr="00C05AEE">
        <w:rPr>
          <w:rFonts w:ascii="Californian FB" w:hAnsi="Californian FB"/>
          <w:sz w:val="28"/>
        </w:rPr>
        <w:t xml:space="preserve">Landlord: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 xml:space="preserve">Phone: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1DCC87A" w14:textId="77777777" w:rsidR="00E261B2" w:rsidRPr="00C05AEE" w:rsidRDefault="00E261B2" w:rsidP="00E261B2">
      <w:pPr>
        <w:rPr>
          <w:rFonts w:ascii="Californian FB" w:hAnsi="Californian FB"/>
          <w:sz w:val="28"/>
        </w:rPr>
      </w:pPr>
      <w:r w:rsidRPr="00C05AEE">
        <w:rPr>
          <w:rFonts w:ascii="Californian FB" w:hAnsi="Californian FB"/>
          <w:sz w:val="28"/>
        </w:rPr>
        <w:t xml:space="preserve">Address: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E03E2F5" w14:textId="77777777" w:rsidR="00E261B2" w:rsidRPr="00C05AEE" w:rsidRDefault="00E261B2" w:rsidP="00E261B2">
      <w:pPr>
        <w:rPr>
          <w:rFonts w:ascii="Californian FB" w:hAnsi="Californian FB"/>
          <w:sz w:val="28"/>
          <w:u w:val="single"/>
        </w:rPr>
      </w:pPr>
      <w:r w:rsidRPr="00C05AEE">
        <w:rPr>
          <w:rFonts w:ascii="Californian FB" w:hAnsi="Californian FB"/>
          <w:sz w:val="28"/>
        </w:rPr>
        <w:t xml:space="preserve">Other information: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626CDC3" w14:textId="77777777" w:rsidR="00E261B2" w:rsidRPr="00C05AEE" w:rsidRDefault="00E261B2" w:rsidP="00E261B2">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9B075F3" w14:textId="77777777" w:rsidR="00C05AEE" w:rsidRDefault="00C05AEE" w:rsidP="004C1700">
      <w:pPr>
        <w:jc w:val="center"/>
        <w:rPr>
          <w:rFonts w:ascii="Californian FB" w:hAnsi="Californian FB"/>
          <w:sz w:val="48"/>
          <w:u w:val="single"/>
        </w:rPr>
      </w:pPr>
    </w:p>
    <w:p w14:paraId="41A9C963" w14:textId="77777777" w:rsidR="00C05AEE" w:rsidRDefault="00C05AEE" w:rsidP="004C1700">
      <w:pPr>
        <w:jc w:val="center"/>
        <w:rPr>
          <w:rFonts w:ascii="Californian FB" w:hAnsi="Californian FB"/>
          <w:sz w:val="48"/>
          <w:u w:val="single"/>
        </w:rPr>
      </w:pPr>
    </w:p>
    <w:p w14:paraId="299FBA33" w14:textId="77777777" w:rsidR="00C05AEE" w:rsidRDefault="00C05AEE" w:rsidP="004C1700">
      <w:pPr>
        <w:jc w:val="center"/>
        <w:rPr>
          <w:rFonts w:ascii="Californian FB" w:hAnsi="Californian FB"/>
          <w:sz w:val="48"/>
          <w:u w:val="single"/>
        </w:rPr>
      </w:pPr>
    </w:p>
    <w:p w14:paraId="6FB70B32" w14:textId="77777777" w:rsidR="00C05AEE" w:rsidRDefault="00C05AEE" w:rsidP="00E261B2">
      <w:pPr>
        <w:rPr>
          <w:rFonts w:ascii="Californian FB" w:hAnsi="Californian FB"/>
          <w:sz w:val="48"/>
          <w:u w:val="single"/>
        </w:rPr>
      </w:pPr>
    </w:p>
    <w:p w14:paraId="5C3560BE"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48"/>
          <w:u w:val="single"/>
        </w:rPr>
        <w:t>House, Condominium, Cooperative</w:t>
      </w:r>
    </w:p>
    <w:p w14:paraId="06CD424D" w14:textId="77777777" w:rsidR="004C1700" w:rsidRPr="00C05AEE" w:rsidRDefault="004C1700" w:rsidP="004C1700">
      <w:pPr>
        <w:jc w:val="center"/>
        <w:rPr>
          <w:rFonts w:ascii="Californian FB" w:hAnsi="Californian FB"/>
          <w:u w:val="single"/>
        </w:rPr>
      </w:pPr>
      <w:r w:rsidRPr="00C05AEE">
        <w:rPr>
          <w:rFonts w:ascii="Californian FB" w:hAnsi="Californian FB"/>
        </w:rPr>
        <w:t>(print out one for each dwelling)</w:t>
      </w:r>
    </w:p>
    <w:p w14:paraId="0B753F52" w14:textId="77777777" w:rsidR="004C1700" w:rsidRPr="00C05AEE" w:rsidRDefault="004C1700" w:rsidP="004C1700">
      <w:pPr>
        <w:rPr>
          <w:rFonts w:ascii="Californian FB" w:hAnsi="Californian FB"/>
          <w:sz w:val="10"/>
        </w:rPr>
      </w:pPr>
    </w:p>
    <w:p w14:paraId="2C0ADADF"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In whose name: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77B6BB0"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Address of house/condo/coop: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4DF0E24" w14:textId="77777777" w:rsidR="004C1700" w:rsidRPr="00C05AEE" w:rsidRDefault="004C1700" w:rsidP="004C1700">
      <w:pPr>
        <w:rPr>
          <w:rFonts w:ascii="Californian FB" w:hAnsi="Californian FB"/>
          <w:sz w:val="28"/>
        </w:rPr>
      </w:pPr>
      <w:r w:rsidRPr="00C05AEE">
        <w:rPr>
          <w:rFonts w:ascii="Californian FB" w:hAnsi="Californian FB"/>
          <w:sz w:val="28"/>
        </w:rPr>
        <w:t xml:space="preserve">Lot: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Block</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rPr>
        <w:tab/>
        <w:t>On</w:t>
      </w:r>
      <w:proofErr w:type="gramEnd"/>
      <w:r w:rsidRPr="00C05AEE">
        <w:rPr>
          <w:rFonts w:ascii="Californian FB" w:hAnsi="Californian FB"/>
          <w:sz w:val="28"/>
        </w:rPr>
        <w:t xml:space="preserve"> map called: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C2E2E54"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Other description: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2B42FA6" w14:textId="77777777" w:rsidR="004C1700" w:rsidRPr="00C05AEE" w:rsidRDefault="004C1700" w:rsidP="004C1700">
      <w:pPr>
        <w:rPr>
          <w:rFonts w:ascii="Californian FB" w:hAnsi="Californian FB"/>
          <w:sz w:val="28"/>
          <w:u w:val="single"/>
        </w:rPr>
      </w:pPr>
      <w:r w:rsidRPr="00C05AEE">
        <w:rPr>
          <w:rFonts w:ascii="Californian FB" w:hAnsi="Californian FB"/>
          <w:sz w:val="28"/>
        </w:rPr>
        <w:t>Attorney at closing</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Phone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594B2B1"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statement of closing, policy of title insurance, deed, land survey, appraisal, inspection, etc.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49823C3" w14:textId="77777777" w:rsidR="004C1700" w:rsidRPr="00C05AEE" w:rsidRDefault="004C1700" w:rsidP="004C1700">
      <w:pPr>
        <w:rPr>
          <w:rFonts w:ascii="Californian FB" w:hAnsi="Californian FB"/>
          <w:sz w:val="10"/>
          <w:u w:val="single"/>
        </w:rPr>
      </w:pPr>
    </w:p>
    <w:p w14:paraId="3BA0EC99" w14:textId="77777777" w:rsidR="00E261B2" w:rsidRDefault="00E261B2" w:rsidP="004C1700">
      <w:pPr>
        <w:rPr>
          <w:rFonts w:ascii="Californian FB" w:hAnsi="Californian FB"/>
          <w:b/>
          <w:bCs/>
          <w:sz w:val="32"/>
          <w:u w:val="single"/>
        </w:rPr>
      </w:pPr>
    </w:p>
    <w:p w14:paraId="27A16D9E" w14:textId="77777777" w:rsidR="004C1700" w:rsidRPr="008E3225" w:rsidRDefault="004C1700" w:rsidP="004C1700">
      <w:pPr>
        <w:rPr>
          <w:rFonts w:ascii="Californian FB" w:hAnsi="Californian FB"/>
          <w:b/>
          <w:bCs/>
          <w:sz w:val="32"/>
          <w:u w:val="single"/>
        </w:rPr>
      </w:pPr>
      <w:r w:rsidRPr="008E3225">
        <w:rPr>
          <w:rFonts w:ascii="Californian FB" w:hAnsi="Californian FB"/>
          <w:b/>
          <w:bCs/>
          <w:sz w:val="32"/>
          <w:u w:val="single"/>
        </w:rPr>
        <w:t>Cost of house:</w:t>
      </w:r>
    </w:p>
    <w:p w14:paraId="76F71D89" w14:textId="77777777" w:rsidR="004C1700" w:rsidRPr="00C05AEE" w:rsidRDefault="004C1700" w:rsidP="004C1700">
      <w:pPr>
        <w:rPr>
          <w:rFonts w:ascii="Californian FB" w:hAnsi="Californian FB"/>
          <w:sz w:val="28"/>
          <w:u w:val="single"/>
        </w:rPr>
      </w:pPr>
      <w:r w:rsidRPr="00C05AEE">
        <w:rPr>
          <w:rFonts w:ascii="Californian FB" w:hAnsi="Californian FB"/>
          <w:sz w:val="28"/>
        </w:rPr>
        <w:t>Initial buying price</w:t>
      </w:r>
      <w:proofErr w:type="gramStart"/>
      <w:r w:rsidRPr="00C05AEE">
        <w:rPr>
          <w:rFonts w:ascii="Californian FB" w:hAnsi="Californian FB"/>
          <w:sz w:val="28"/>
        </w:rPr>
        <w:t xml:space="preserve">:  </w:t>
      </w:r>
      <w:r w:rsidRPr="00C05AEE">
        <w:rPr>
          <w:rFonts w:ascii="Californian FB" w:hAnsi="Californian FB"/>
          <w:sz w:val="28"/>
          <w:u w:val="single"/>
        </w:rPr>
        <w:t>$</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roofErr w:type="gramEnd"/>
      <w:r w:rsidRPr="00C05AEE">
        <w:rPr>
          <w:rFonts w:ascii="Californian FB" w:hAnsi="Californian FB"/>
          <w:sz w:val="28"/>
        </w:rPr>
        <w:tab/>
        <w:t xml:space="preserve">Purchase closing fee: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1351A7E"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Other costs (i.e. real estate agent, legal </w:t>
      </w:r>
      <w:proofErr w:type="gramStart"/>
      <w:r w:rsidRPr="00C05AEE">
        <w:rPr>
          <w:rFonts w:ascii="Californian FB" w:hAnsi="Californian FB"/>
          <w:sz w:val="28"/>
        </w:rPr>
        <w:t xml:space="preserve">fees)   </w:t>
      </w:r>
      <w:proofErr w:type="gramEnd"/>
      <w:r w:rsidRPr="00C05AEE">
        <w:rPr>
          <w:rFonts w:ascii="Californian FB" w:hAnsi="Californian FB"/>
          <w:sz w:val="28"/>
          <w:u w:val="single"/>
        </w:rPr>
        <w:t>$</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D4601DA"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Improvements as of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Total</w:t>
      </w:r>
      <w:proofErr w:type="gramStart"/>
      <w:r w:rsidRPr="00C05AEE">
        <w:rPr>
          <w:rFonts w:ascii="Californian FB" w:hAnsi="Californian FB"/>
          <w:sz w:val="28"/>
        </w:rPr>
        <w:t xml:space="preserve">:  </w:t>
      </w:r>
      <w:r w:rsidRPr="00C05AEE">
        <w:rPr>
          <w:rFonts w:ascii="Californian FB" w:hAnsi="Californian FB"/>
          <w:sz w:val="28"/>
          <w:u w:val="single"/>
        </w:rPr>
        <w:t>$</w:t>
      </w:r>
      <w:proofErr w:type="gramEnd"/>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1C1FD3C"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home improvement bills: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A1CC188" w14:textId="77777777" w:rsidR="004C1700" w:rsidRPr="00C05AEE" w:rsidRDefault="004C1700" w:rsidP="004C1700">
      <w:pPr>
        <w:rPr>
          <w:rFonts w:ascii="Californian FB" w:hAnsi="Californian FB"/>
          <w:sz w:val="10"/>
          <w:u w:val="single"/>
        </w:rPr>
      </w:pPr>
    </w:p>
    <w:p w14:paraId="3C397D56" w14:textId="77777777" w:rsidR="00E261B2" w:rsidRDefault="00E261B2" w:rsidP="004C1700">
      <w:pPr>
        <w:rPr>
          <w:rFonts w:ascii="Californian FB" w:hAnsi="Californian FB"/>
          <w:b/>
          <w:bCs/>
          <w:sz w:val="32"/>
          <w:u w:val="single"/>
        </w:rPr>
      </w:pPr>
    </w:p>
    <w:p w14:paraId="048A1AB2" w14:textId="77777777" w:rsidR="004C1700" w:rsidRPr="008E3225" w:rsidRDefault="004C1700" w:rsidP="004C1700">
      <w:pPr>
        <w:rPr>
          <w:rFonts w:ascii="Californian FB" w:hAnsi="Californian FB"/>
          <w:b/>
          <w:bCs/>
          <w:sz w:val="32"/>
          <w:u w:val="single"/>
        </w:rPr>
      </w:pPr>
      <w:r w:rsidRPr="008E3225">
        <w:rPr>
          <w:rFonts w:ascii="Californian FB" w:hAnsi="Californian FB"/>
          <w:b/>
          <w:bCs/>
          <w:sz w:val="32"/>
          <w:u w:val="single"/>
        </w:rPr>
        <w:t>Mortgage(s)</w:t>
      </w:r>
    </w:p>
    <w:p w14:paraId="412ED8F5"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Held </w:t>
      </w:r>
      <w:proofErr w:type="gramStart"/>
      <w:r w:rsidRPr="00C05AEE">
        <w:rPr>
          <w:rFonts w:ascii="Californian FB" w:hAnsi="Californian FB"/>
          <w:sz w:val="28"/>
        </w:rPr>
        <w:t xml:space="preserve">by  </w:t>
      </w:r>
      <w:r w:rsidRPr="00C05AEE">
        <w:rPr>
          <w:rFonts w:ascii="Californian FB" w:hAnsi="Californian FB"/>
          <w:sz w:val="28"/>
          <w:u w:val="single"/>
        </w:rPr>
        <w:tab/>
      </w:r>
      <w:proofErr w:type="gramEnd"/>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 xml:space="preserve">Phone: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D4614FB" w14:textId="77777777" w:rsidR="004C1700" w:rsidRPr="00C05AEE" w:rsidRDefault="004C1700" w:rsidP="004C1700">
      <w:pPr>
        <w:rPr>
          <w:rFonts w:ascii="Californian FB" w:hAnsi="Californian FB"/>
          <w:sz w:val="28"/>
          <w:u w:val="single"/>
        </w:rPr>
      </w:pPr>
      <w:r w:rsidRPr="00C05AEE">
        <w:rPr>
          <w:rFonts w:ascii="Californian FB" w:hAnsi="Californian FB"/>
          <w:sz w:val="28"/>
        </w:rPr>
        <w:t>Amount of original mortgage</w:t>
      </w:r>
      <w:proofErr w:type="gramStart"/>
      <w:r w:rsidRPr="00C05AEE">
        <w:rPr>
          <w:rFonts w:ascii="Californian FB" w:hAnsi="Californian FB"/>
          <w:sz w:val="28"/>
        </w:rPr>
        <w:t xml:space="preserve">:  </w:t>
      </w:r>
      <w:r w:rsidRPr="00C05AEE">
        <w:rPr>
          <w:rFonts w:ascii="Californian FB" w:hAnsi="Californian FB"/>
          <w:sz w:val="28"/>
          <w:u w:val="single"/>
        </w:rPr>
        <w:t>$</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roofErr w:type="gramEnd"/>
      <w:r w:rsidRPr="00C05AEE">
        <w:rPr>
          <w:rFonts w:ascii="Californian FB" w:hAnsi="Californian FB"/>
          <w:sz w:val="28"/>
        </w:rPr>
        <w:tab/>
        <w:t xml:space="preserve">Date taken:  </w:t>
      </w:r>
      <w:r w:rsidRPr="00C05AEE">
        <w:rPr>
          <w:rFonts w:ascii="Californian FB" w:hAnsi="Californian FB"/>
          <w:sz w:val="28"/>
          <w:u w:val="single"/>
        </w:rPr>
        <w:tab/>
      </w:r>
      <w:r w:rsidRPr="00C05AEE">
        <w:rPr>
          <w:rFonts w:ascii="Californian FB" w:hAnsi="Californian FB"/>
          <w:sz w:val="28"/>
          <w:u w:val="single"/>
        </w:rPr>
        <w:tab/>
      </w:r>
    </w:p>
    <w:p w14:paraId="449FC331" w14:textId="77777777" w:rsidR="004C1700" w:rsidRPr="00C05AEE" w:rsidRDefault="004C1700" w:rsidP="004C1700">
      <w:pPr>
        <w:rPr>
          <w:rFonts w:ascii="Californian FB" w:hAnsi="Californian FB"/>
          <w:sz w:val="28"/>
        </w:rPr>
      </w:pPr>
      <w:r w:rsidRPr="00C05AEE">
        <w:rPr>
          <w:rFonts w:ascii="Californian FB" w:hAnsi="Californian FB"/>
          <w:sz w:val="28"/>
        </w:rPr>
        <w:t>Amount owed now</w:t>
      </w:r>
      <w:proofErr w:type="gramStart"/>
      <w:r w:rsidRPr="00C05AEE">
        <w:rPr>
          <w:rFonts w:ascii="Californian FB" w:hAnsi="Californian FB"/>
          <w:sz w:val="28"/>
        </w:rPr>
        <w:t xml:space="preserve">:  </w:t>
      </w:r>
      <w:r w:rsidRPr="00C05AEE">
        <w:rPr>
          <w:rFonts w:ascii="Californian FB" w:hAnsi="Californian FB"/>
          <w:sz w:val="28"/>
        </w:rPr>
        <w:tab/>
      </w:r>
      <w:r w:rsidRPr="00C05AEE">
        <w:rPr>
          <w:rFonts w:ascii="Californian FB" w:hAnsi="Californian FB"/>
          <w:sz w:val="28"/>
        </w:rPr>
        <w:tab/>
      </w:r>
      <w:r w:rsidRPr="00C05AEE">
        <w:rPr>
          <w:rFonts w:ascii="Californian FB" w:hAnsi="Californian FB"/>
          <w:sz w:val="28"/>
          <w:u w:val="single"/>
        </w:rPr>
        <w:t>$</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roofErr w:type="gramEnd"/>
      <w:r w:rsidRPr="00C05AEE">
        <w:rPr>
          <w:rFonts w:ascii="Californian FB" w:hAnsi="Californian FB"/>
          <w:sz w:val="28"/>
        </w:rPr>
        <w:tab/>
        <w:t xml:space="preserve">Life insurance on </w:t>
      </w:r>
    </w:p>
    <w:p w14:paraId="400FF8C1" w14:textId="77777777" w:rsidR="004C1700" w:rsidRPr="00C05AEE" w:rsidRDefault="004C1700" w:rsidP="004C1700">
      <w:pPr>
        <w:rPr>
          <w:rFonts w:ascii="Californian FB" w:hAnsi="Californian FB"/>
          <w:sz w:val="28"/>
        </w:rPr>
      </w:pPr>
      <w:r w:rsidRPr="00C05AEE">
        <w:rPr>
          <w:rFonts w:ascii="Californian FB" w:hAnsi="Californian FB"/>
          <w:sz w:val="28"/>
        </w:rPr>
        <w:t>Method of payment</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mortgage</w:t>
      </w:r>
      <w:proofErr w:type="gramEnd"/>
      <w:r w:rsidRPr="00C05AEE">
        <w:rPr>
          <w:rFonts w:ascii="Californian FB" w:hAnsi="Californian FB"/>
          <w:sz w:val="28"/>
        </w:rPr>
        <w:t>?    Yes    No</w:t>
      </w:r>
    </w:p>
    <w:p w14:paraId="3FC6E8AB"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payment: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CD8B8D2" w14:textId="77777777" w:rsidR="004C1700" w:rsidRPr="00C05AEE" w:rsidRDefault="004C1700" w:rsidP="004C1700">
      <w:pPr>
        <w:rPr>
          <w:rFonts w:ascii="Californian FB" w:hAnsi="Californian FB"/>
          <w:sz w:val="10"/>
          <w:u w:val="single"/>
        </w:rPr>
      </w:pPr>
    </w:p>
    <w:p w14:paraId="31371BD1" w14:textId="77777777" w:rsidR="00E261B2" w:rsidRDefault="00E261B2" w:rsidP="004C1700">
      <w:pPr>
        <w:rPr>
          <w:rFonts w:ascii="Californian FB" w:hAnsi="Californian FB"/>
          <w:b/>
          <w:bCs/>
          <w:sz w:val="32"/>
          <w:u w:val="single"/>
        </w:rPr>
      </w:pPr>
    </w:p>
    <w:p w14:paraId="2A32FE5D" w14:textId="77777777" w:rsidR="004C1700" w:rsidRPr="00C05AEE" w:rsidRDefault="004C1700" w:rsidP="004C1700">
      <w:pPr>
        <w:rPr>
          <w:rFonts w:ascii="Californian FB" w:hAnsi="Californian FB"/>
          <w:sz w:val="28"/>
        </w:rPr>
      </w:pPr>
      <w:r w:rsidRPr="008E3225">
        <w:rPr>
          <w:rFonts w:ascii="Californian FB" w:hAnsi="Californian FB"/>
          <w:b/>
          <w:bCs/>
          <w:sz w:val="32"/>
          <w:u w:val="single"/>
        </w:rPr>
        <w:t>Veteran’s exemption claim</w:t>
      </w:r>
      <w:r w:rsidRPr="00C05AEE">
        <w:rPr>
          <w:rFonts w:ascii="Californian FB" w:hAnsi="Californian FB"/>
          <w:sz w:val="32"/>
        </w:rPr>
        <w:t>:</w:t>
      </w:r>
      <w:r w:rsidRPr="00C05AEE">
        <w:rPr>
          <w:rFonts w:ascii="Californian FB" w:hAnsi="Californian FB"/>
          <w:sz w:val="28"/>
        </w:rPr>
        <w:tab/>
        <w:t>(Questions?  Contact local tax assessor)</w:t>
      </w:r>
    </w:p>
    <w:p w14:paraId="0154FCAC"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documentation: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46DFF84" w14:textId="77777777" w:rsidR="004C1700" w:rsidRPr="00C05AEE" w:rsidRDefault="004C1700" w:rsidP="004C1700">
      <w:pPr>
        <w:rPr>
          <w:rFonts w:ascii="Californian FB" w:hAnsi="Californian FB"/>
          <w:sz w:val="28"/>
          <w:u w:val="single"/>
        </w:rPr>
      </w:pPr>
      <w:r w:rsidRPr="00C05AEE">
        <w:rPr>
          <w:rFonts w:ascii="Californian FB" w:hAnsi="Californian FB"/>
          <w:sz w:val="28"/>
        </w:rPr>
        <w:t>Annual amount</w:t>
      </w:r>
      <w:proofErr w:type="gramStart"/>
      <w:r w:rsidRPr="00C05AEE">
        <w:rPr>
          <w:rFonts w:ascii="Californian FB" w:hAnsi="Californian FB"/>
          <w:sz w:val="28"/>
        </w:rPr>
        <w:t xml:space="preserve">:  </w:t>
      </w:r>
      <w:r w:rsidRPr="00C05AEE">
        <w:rPr>
          <w:rFonts w:ascii="Californian FB" w:hAnsi="Californian FB"/>
          <w:sz w:val="28"/>
          <w:u w:val="single"/>
        </w:rPr>
        <w:t>$</w:t>
      </w:r>
      <w:proofErr w:type="gramEnd"/>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AF04B29" w14:textId="77777777" w:rsidR="004C1700" w:rsidRPr="00C05AEE" w:rsidRDefault="004C1700" w:rsidP="004C1700">
      <w:pPr>
        <w:rPr>
          <w:rFonts w:ascii="Californian FB" w:hAnsi="Californian FB"/>
          <w:sz w:val="10"/>
          <w:u w:val="single"/>
        </w:rPr>
      </w:pPr>
    </w:p>
    <w:p w14:paraId="6F8051ED" w14:textId="77777777" w:rsidR="00E261B2" w:rsidRDefault="00E261B2" w:rsidP="004C1700">
      <w:pPr>
        <w:rPr>
          <w:rFonts w:ascii="Californian FB" w:hAnsi="Californian FB"/>
          <w:b/>
          <w:bCs/>
          <w:sz w:val="32"/>
          <w:u w:val="single"/>
        </w:rPr>
      </w:pPr>
    </w:p>
    <w:p w14:paraId="28D3D43B" w14:textId="77777777" w:rsidR="004C1700" w:rsidRPr="008E3225" w:rsidRDefault="004C1700" w:rsidP="004C1700">
      <w:pPr>
        <w:rPr>
          <w:rFonts w:ascii="Californian FB" w:hAnsi="Californian FB"/>
          <w:b/>
          <w:bCs/>
          <w:sz w:val="32"/>
          <w:u w:val="single"/>
        </w:rPr>
      </w:pPr>
      <w:r w:rsidRPr="008E3225">
        <w:rPr>
          <w:rFonts w:ascii="Californian FB" w:hAnsi="Californian FB"/>
          <w:b/>
          <w:bCs/>
          <w:sz w:val="32"/>
          <w:u w:val="single"/>
        </w:rPr>
        <w:t>Property taxes</w:t>
      </w:r>
    </w:p>
    <w:p w14:paraId="61819AE5" w14:textId="77777777" w:rsidR="004C1700" w:rsidRPr="00C05AEE" w:rsidRDefault="004C1700" w:rsidP="004C1700">
      <w:pPr>
        <w:rPr>
          <w:rFonts w:ascii="Californian FB" w:hAnsi="Californian FB"/>
          <w:sz w:val="28"/>
          <w:u w:val="single"/>
        </w:rPr>
      </w:pPr>
      <w:r w:rsidRPr="00C05AEE">
        <w:rPr>
          <w:rFonts w:ascii="Californian FB" w:hAnsi="Californian FB"/>
          <w:sz w:val="28"/>
        </w:rPr>
        <w:t>Amount yearly</w:t>
      </w:r>
      <w:proofErr w:type="gramStart"/>
      <w:r w:rsidRPr="00C05AEE">
        <w:rPr>
          <w:rFonts w:ascii="Californian FB" w:hAnsi="Californian FB"/>
          <w:sz w:val="28"/>
        </w:rPr>
        <w:t xml:space="preserve">:  </w:t>
      </w:r>
      <w:r w:rsidRPr="00C05AEE">
        <w:rPr>
          <w:rFonts w:ascii="Californian FB" w:hAnsi="Californian FB"/>
          <w:sz w:val="28"/>
          <w:u w:val="single"/>
        </w:rPr>
        <w:t>$</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roofErr w:type="gramEnd"/>
      <w:r w:rsidRPr="00C05AEE">
        <w:rPr>
          <w:rFonts w:ascii="Californian FB" w:hAnsi="Californian FB"/>
          <w:sz w:val="28"/>
        </w:rPr>
        <w:tab/>
        <w:t xml:space="preserve">Location of receipts: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4203DA0"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3E8F553" w14:textId="77777777" w:rsidR="004C1700" w:rsidRPr="00C05AEE" w:rsidRDefault="004C1700" w:rsidP="004C1700">
      <w:pPr>
        <w:rPr>
          <w:rFonts w:ascii="Californian FB" w:hAnsi="Californian FB"/>
          <w:sz w:val="28"/>
        </w:rPr>
      </w:pPr>
      <w:r w:rsidRPr="00C05AEE">
        <w:rPr>
          <w:rFonts w:ascii="Californian FB" w:hAnsi="Californian FB"/>
          <w:sz w:val="28"/>
        </w:rPr>
        <w:tab/>
      </w:r>
      <w:r w:rsidRPr="00C05AEE">
        <w:rPr>
          <w:rFonts w:ascii="Californian FB" w:hAnsi="Californian FB"/>
          <w:sz w:val="28"/>
        </w:rPr>
        <w:tab/>
        <w:t xml:space="preserve">Due </w:t>
      </w:r>
      <w:proofErr w:type="gramStart"/>
      <w:r w:rsidRPr="00C05AEE">
        <w:rPr>
          <w:rFonts w:ascii="Californian FB" w:hAnsi="Californian FB"/>
          <w:sz w:val="28"/>
        </w:rPr>
        <w:t>on:</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t xml:space="preserve"> and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 xml:space="preserve"> annually.</w:t>
      </w:r>
    </w:p>
    <w:p w14:paraId="3B182E98" w14:textId="77777777" w:rsidR="004C1700" w:rsidRPr="00C05AEE" w:rsidRDefault="004C1700" w:rsidP="004C1700">
      <w:pPr>
        <w:rPr>
          <w:rFonts w:ascii="Californian FB" w:hAnsi="Californian FB"/>
          <w:sz w:val="28"/>
        </w:rPr>
      </w:pPr>
    </w:p>
    <w:p w14:paraId="29C054F6" w14:textId="77777777" w:rsidR="00C05AEE" w:rsidRDefault="00C05AEE" w:rsidP="004C1700">
      <w:pPr>
        <w:jc w:val="center"/>
        <w:rPr>
          <w:rFonts w:ascii="Californian FB" w:hAnsi="Californian FB"/>
          <w:sz w:val="48"/>
          <w:u w:val="single"/>
        </w:rPr>
      </w:pPr>
    </w:p>
    <w:p w14:paraId="52882FBE" w14:textId="77777777" w:rsidR="004C1700" w:rsidRPr="00C05AEE" w:rsidRDefault="004C1700" w:rsidP="004C1700">
      <w:pPr>
        <w:jc w:val="center"/>
        <w:rPr>
          <w:rFonts w:ascii="Californian FB" w:hAnsi="Californian FB"/>
          <w:sz w:val="48"/>
          <w:u w:val="single"/>
        </w:rPr>
      </w:pPr>
    </w:p>
    <w:p w14:paraId="4D9C65B6" w14:textId="77777777" w:rsidR="004C1700" w:rsidRPr="00C05AEE" w:rsidRDefault="004C1700" w:rsidP="004C1700">
      <w:pPr>
        <w:jc w:val="center"/>
        <w:rPr>
          <w:rFonts w:ascii="Californian FB" w:hAnsi="Californian FB"/>
          <w:sz w:val="48"/>
          <w:u w:val="single"/>
        </w:rPr>
      </w:pPr>
    </w:p>
    <w:p w14:paraId="03F6E138" w14:textId="77777777" w:rsidR="00C05AEE" w:rsidRDefault="00C05AEE" w:rsidP="004C1700">
      <w:pPr>
        <w:jc w:val="center"/>
        <w:rPr>
          <w:rFonts w:ascii="Californian FB" w:hAnsi="Californian FB"/>
          <w:sz w:val="48"/>
          <w:u w:val="single"/>
        </w:rPr>
      </w:pPr>
    </w:p>
    <w:p w14:paraId="312ADC9D"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48"/>
          <w:u w:val="single"/>
        </w:rPr>
        <w:lastRenderedPageBreak/>
        <w:t>Debt</w:t>
      </w:r>
    </w:p>
    <w:p w14:paraId="545E4083" w14:textId="77777777" w:rsidR="004C1700" w:rsidRPr="00C05AEE" w:rsidRDefault="004C1700" w:rsidP="004C1700">
      <w:pPr>
        <w:rPr>
          <w:rFonts w:ascii="Californian FB" w:hAnsi="Californian FB"/>
          <w:sz w:val="16"/>
          <w:u w:val="single"/>
        </w:rPr>
      </w:pPr>
    </w:p>
    <w:p w14:paraId="3EDDB463" w14:textId="77777777" w:rsidR="004C1700" w:rsidRPr="00C05AEE" w:rsidRDefault="004C1700" w:rsidP="004C1700">
      <w:pPr>
        <w:rPr>
          <w:rFonts w:ascii="Californian FB" w:hAnsi="Californian FB"/>
          <w:sz w:val="36"/>
          <w:u w:val="single"/>
        </w:rPr>
      </w:pPr>
      <w:r w:rsidRPr="00C05AEE">
        <w:rPr>
          <w:rFonts w:ascii="Californian FB" w:hAnsi="Californian FB"/>
          <w:sz w:val="36"/>
          <w:u w:val="single"/>
        </w:rPr>
        <w:t>Credit Cards</w:t>
      </w:r>
    </w:p>
    <w:p w14:paraId="5A5E08CA" w14:textId="77777777" w:rsidR="004C1700" w:rsidRPr="00C05AEE" w:rsidRDefault="004C1700" w:rsidP="004C1700">
      <w:pPr>
        <w:rPr>
          <w:rFonts w:ascii="Californian FB" w:hAnsi="Californian FB"/>
        </w:rPr>
      </w:pPr>
      <w:r w:rsidRPr="00C05AEE">
        <w:rPr>
          <w:rFonts w:ascii="Californian FB" w:hAnsi="Californian FB"/>
        </w:rPr>
        <w:t xml:space="preserve">All credit cards should be cancelled or, on joint accounts, converted to the name of surviving spouse.  </w:t>
      </w:r>
      <w:r w:rsidRPr="00C05AEE">
        <w:rPr>
          <w:rFonts w:ascii="Californian FB" w:hAnsi="Californian FB"/>
        </w:rPr>
        <w:tab/>
      </w:r>
    </w:p>
    <w:p w14:paraId="64840A84" w14:textId="77777777" w:rsidR="004C1700" w:rsidRPr="00C05AEE" w:rsidRDefault="004C1700" w:rsidP="004C1700">
      <w:pPr>
        <w:rPr>
          <w:rFonts w:ascii="Californian FB" w:hAnsi="Californian FB"/>
        </w:rPr>
      </w:pPr>
      <w:r w:rsidRPr="00C05AEE">
        <w:rPr>
          <w:rFonts w:ascii="Californian FB" w:hAnsi="Californian FB"/>
        </w:rPr>
        <w:t xml:space="preserve">My credit score as of </w:t>
      </w:r>
      <w:r w:rsidRPr="00C05AEE">
        <w:rPr>
          <w:rFonts w:ascii="Californian FB" w:hAnsi="Californian FB"/>
          <w:u w:val="single"/>
        </w:rPr>
        <w:tab/>
      </w:r>
      <w:r w:rsidRPr="00C05AEE">
        <w:rPr>
          <w:rFonts w:ascii="Californian FB" w:hAnsi="Californian FB"/>
          <w:u w:val="single"/>
        </w:rPr>
        <w:tab/>
      </w:r>
      <w:r w:rsidRPr="00C05AEE">
        <w:rPr>
          <w:rFonts w:ascii="Californian FB" w:hAnsi="Californian FB"/>
          <w:u w:val="single"/>
        </w:rPr>
        <w:tab/>
      </w:r>
      <w:proofErr w:type="gramStart"/>
      <w:r w:rsidRPr="00C05AEE">
        <w:rPr>
          <w:rFonts w:ascii="Californian FB" w:hAnsi="Californian FB"/>
          <w:u w:val="single"/>
        </w:rPr>
        <w:tab/>
        <w:t xml:space="preserve"> </w:t>
      </w:r>
      <w:r w:rsidRPr="00C05AEE">
        <w:rPr>
          <w:rFonts w:ascii="Californian FB" w:hAnsi="Californian FB"/>
        </w:rPr>
        <w:t xml:space="preserve"> is</w:t>
      </w:r>
      <w:proofErr w:type="gramEnd"/>
      <w:r w:rsidRPr="00C05AEE">
        <w:rPr>
          <w:rFonts w:ascii="Californian FB" w:hAnsi="Californian FB"/>
        </w:rPr>
        <w:t xml:space="preserve"> </w:t>
      </w:r>
      <w:r w:rsidRPr="00C05AEE">
        <w:rPr>
          <w:rFonts w:ascii="Californian FB" w:hAnsi="Californian FB"/>
          <w:u w:val="single"/>
        </w:rPr>
        <w:tab/>
      </w:r>
      <w:r w:rsidRPr="00C05AEE">
        <w:rPr>
          <w:rFonts w:ascii="Californian FB" w:hAnsi="Californian FB"/>
          <w:u w:val="single"/>
        </w:rPr>
        <w:tab/>
      </w:r>
      <w:r w:rsidRPr="00C05AEE">
        <w:rPr>
          <w:rFonts w:ascii="Californian FB" w:hAnsi="Californian FB"/>
          <w:u w:val="single"/>
        </w:rPr>
        <w:tab/>
      </w:r>
      <w:r w:rsidRPr="00C05AEE">
        <w:rPr>
          <w:rFonts w:ascii="Californian FB" w:hAnsi="Californian FB"/>
        </w:rPr>
        <w:t xml:space="preserve">.  </w:t>
      </w:r>
    </w:p>
    <w:p w14:paraId="389461B0" w14:textId="77777777" w:rsidR="004C1700" w:rsidRPr="00C05AEE" w:rsidRDefault="004C1700" w:rsidP="004C1700">
      <w:pPr>
        <w:rPr>
          <w:rFonts w:ascii="Californian FB" w:hAnsi="Californian FB"/>
          <w:sz w:val="28"/>
          <w:u w:val="single"/>
        </w:rPr>
      </w:pPr>
    </w:p>
    <w:p w14:paraId="2F7480D1" w14:textId="77777777" w:rsidR="004C1700" w:rsidRPr="00C05AEE" w:rsidRDefault="004C1700" w:rsidP="004C1700">
      <w:pPr>
        <w:numPr>
          <w:ilvl w:val="0"/>
          <w:numId w:val="10"/>
        </w:numPr>
        <w:rPr>
          <w:rFonts w:ascii="Californian FB" w:hAnsi="Californian FB"/>
          <w:sz w:val="28"/>
          <w:u w:val="single"/>
        </w:rPr>
      </w:pPr>
      <w:r w:rsidRPr="00C05AEE">
        <w:rPr>
          <w:rFonts w:ascii="Californian FB" w:hAnsi="Californian FB"/>
          <w:sz w:val="28"/>
        </w:rPr>
        <w:t>Company</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Phone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37EB0A3" w14:textId="77777777" w:rsidR="004C1700" w:rsidRPr="00C05AEE" w:rsidRDefault="004C1700" w:rsidP="004C1700">
      <w:pPr>
        <w:rPr>
          <w:rFonts w:ascii="Californian FB" w:hAnsi="Californian FB"/>
          <w:sz w:val="28"/>
        </w:rPr>
      </w:pPr>
      <w:r w:rsidRPr="00C05AEE">
        <w:rPr>
          <w:rFonts w:ascii="Californian FB" w:hAnsi="Californian FB"/>
          <w:sz w:val="28"/>
        </w:rPr>
        <w:tab/>
        <w:t xml:space="preserve">Name(s) on card: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E4B2778"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 xml:space="preserve">Acct. #: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43600A9" w14:textId="77777777" w:rsidR="004C1700" w:rsidRPr="00C05AEE" w:rsidRDefault="004C1700" w:rsidP="004C1700">
      <w:pPr>
        <w:numPr>
          <w:ilvl w:val="0"/>
          <w:numId w:val="10"/>
        </w:numPr>
        <w:rPr>
          <w:rFonts w:ascii="Californian FB" w:hAnsi="Californian FB"/>
          <w:sz w:val="28"/>
          <w:u w:val="single"/>
        </w:rPr>
      </w:pPr>
      <w:r w:rsidRPr="00C05AEE">
        <w:rPr>
          <w:rFonts w:ascii="Californian FB" w:hAnsi="Californian FB"/>
          <w:sz w:val="28"/>
        </w:rPr>
        <w:t>Company</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Phone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6C4139C" w14:textId="77777777" w:rsidR="004C1700" w:rsidRPr="00C05AEE" w:rsidRDefault="004C1700" w:rsidP="004C1700">
      <w:pPr>
        <w:rPr>
          <w:rFonts w:ascii="Californian FB" w:hAnsi="Californian FB"/>
          <w:sz w:val="28"/>
        </w:rPr>
      </w:pPr>
      <w:r w:rsidRPr="00C05AEE">
        <w:rPr>
          <w:rFonts w:ascii="Californian FB" w:hAnsi="Californian FB"/>
          <w:sz w:val="28"/>
        </w:rPr>
        <w:tab/>
        <w:t xml:space="preserve">Name(s) on card: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B3114B2"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 xml:space="preserve">Acct. #: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4F3E661" w14:textId="77777777" w:rsidR="004C1700" w:rsidRPr="00C05AEE" w:rsidRDefault="004C1700" w:rsidP="004C1700">
      <w:pPr>
        <w:numPr>
          <w:ilvl w:val="0"/>
          <w:numId w:val="10"/>
        </w:numPr>
        <w:rPr>
          <w:rFonts w:ascii="Californian FB" w:hAnsi="Californian FB"/>
          <w:sz w:val="28"/>
          <w:u w:val="single"/>
        </w:rPr>
      </w:pPr>
      <w:r w:rsidRPr="00C05AEE">
        <w:rPr>
          <w:rFonts w:ascii="Californian FB" w:hAnsi="Californian FB"/>
          <w:sz w:val="28"/>
        </w:rPr>
        <w:t>Company</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Phone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BD9D880" w14:textId="77777777" w:rsidR="004C1700" w:rsidRPr="00C05AEE" w:rsidRDefault="004C1700" w:rsidP="004C1700">
      <w:pPr>
        <w:rPr>
          <w:rFonts w:ascii="Californian FB" w:hAnsi="Californian FB"/>
          <w:sz w:val="28"/>
        </w:rPr>
      </w:pPr>
      <w:r w:rsidRPr="00C05AEE">
        <w:rPr>
          <w:rFonts w:ascii="Californian FB" w:hAnsi="Californian FB"/>
          <w:sz w:val="28"/>
        </w:rPr>
        <w:tab/>
        <w:t xml:space="preserve">Name(s) on card: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F53885C"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 xml:space="preserve">Acct. #: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2A2ED71" w14:textId="77777777" w:rsidR="004C1700" w:rsidRPr="00C05AEE" w:rsidRDefault="004C1700" w:rsidP="004C1700">
      <w:pPr>
        <w:numPr>
          <w:ilvl w:val="0"/>
          <w:numId w:val="10"/>
        </w:numPr>
        <w:rPr>
          <w:rFonts w:ascii="Californian FB" w:hAnsi="Californian FB"/>
          <w:sz w:val="28"/>
          <w:u w:val="single"/>
        </w:rPr>
      </w:pPr>
      <w:r w:rsidRPr="00C05AEE">
        <w:rPr>
          <w:rFonts w:ascii="Californian FB" w:hAnsi="Californian FB"/>
          <w:sz w:val="28"/>
        </w:rPr>
        <w:t>Company</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Phone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F7BCE7C" w14:textId="77777777" w:rsidR="004C1700" w:rsidRPr="00C05AEE" w:rsidRDefault="004C1700" w:rsidP="004C1700">
      <w:pPr>
        <w:rPr>
          <w:rFonts w:ascii="Californian FB" w:hAnsi="Californian FB"/>
          <w:sz w:val="28"/>
        </w:rPr>
      </w:pPr>
      <w:r w:rsidRPr="00C05AEE">
        <w:rPr>
          <w:rFonts w:ascii="Californian FB" w:hAnsi="Californian FB"/>
          <w:sz w:val="28"/>
        </w:rPr>
        <w:tab/>
        <w:t xml:space="preserve">Name(s) on card: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BAD3AFF"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 xml:space="preserve">Acct. #: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FBD1B34" w14:textId="77777777" w:rsidR="004C1700" w:rsidRPr="00C05AEE" w:rsidRDefault="004C1700" w:rsidP="004C1700">
      <w:pPr>
        <w:numPr>
          <w:ilvl w:val="0"/>
          <w:numId w:val="10"/>
        </w:numPr>
        <w:rPr>
          <w:rFonts w:ascii="Californian FB" w:hAnsi="Californian FB"/>
          <w:sz w:val="28"/>
          <w:u w:val="single"/>
        </w:rPr>
      </w:pPr>
      <w:r w:rsidRPr="00C05AEE">
        <w:rPr>
          <w:rFonts w:ascii="Californian FB" w:hAnsi="Californian FB"/>
          <w:sz w:val="28"/>
        </w:rPr>
        <w:t>Company</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Phone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4C9A08A" w14:textId="77777777" w:rsidR="004C1700" w:rsidRPr="00C05AEE" w:rsidRDefault="004C1700" w:rsidP="004C1700">
      <w:pPr>
        <w:rPr>
          <w:rFonts w:ascii="Californian FB" w:hAnsi="Californian FB"/>
          <w:sz w:val="28"/>
        </w:rPr>
      </w:pPr>
      <w:r w:rsidRPr="00C05AEE">
        <w:rPr>
          <w:rFonts w:ascii="Californian FB" w:hAnsi="Californian FB"/>
          <w:sz w:val="28"/>
        </w:rPr>
        <w:tab/>
        <w:t xml:space="preserve">Name(s) on card: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6209159"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 xml:space="preserve">Acct. #: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A74B42F" w14:textId="77777777" w:rsidR="004C1700" w:rsidRPr="00C05AEE" w:rsidRDefault="004C1700" w:rsidP="004C1700">
      <w:pPr>
        <w:numPr>
          <w:ilvl w:val="0"/>
          <w:numId w:val="10"/>
        </w:numPr>
        <w:rPr>
          <w:rFonts w:ascii="Californian FB" w:hAnsi="Californian FB"/>
          <w:sz w:val="28"/>
          <w:u w:val="single"/>
        </w:rPr>
      </w:pPr>
      <w:r w:rsidRPr="00C05AEE">
        <w:rPr>
          <w:rFonts w:ascii="Californian FB" w:hAnsi="Californian FB"/>
          <w:sz w:val="28"/>
        </w:rPr>
        <w:t>Company</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Phone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A315965" w14:textId="77777777" w:rsidR="004C1700" w:rsidRPr="00C05AEE" w:rsidRDefault="004C1700" w:rsidP="004C1700">
      <w:pPr>
        <w:rPr>
          <w:rFonts w:ascii="Californian FB" w:hAnsi="Californian FB"/>
          <w:sz w:val="28"/>
        </w:rPr>
      </w:pPr>
      <w:r w:rsidRPr="00C05AEE">
        <w:rPr>
          <w:rFonts w:ascii="Californian FB" w:hAnsi="Californian FB"/>
          <w:sz w:val="28"/>
        </w:rPr>
        <w:tab/>
        <w:t xml:space="preserve">Name(s) on card: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23F6E4F"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 xml:space="preserve">Acct. #: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6776E6A" w14:textId="77777777" w:rsidR="004C1700" w:rsidRPr="00C05AEE" w:rsidRDefault="004C1700" w:rsidP="004C1700">
      <w:pPr>
        <w:numPr>
          <w:ilvl w:val="0"/>
          <w:numId w:val="10"/>
        </w:numPr>
        <w:rPr>
          <w:rFonts w:ascii="Californian FB" w:hAnsi="Californian FB"/>
          <w:sz w:val="28"/>
          <w:u w:val="single"/>
        </w:rPr>
      </w:pPr>
      <w:r w:rsidRPr="00C05AEE">
        <w:rPr>
          <w:rFonts w:ascii="Californian FB" w:hAnsi="Californian FB"/>
          <w:sz w:val="28"/>
        </w:rPr>
        <w:t>Company</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Phone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ED3CEAC" w14:textId="77777777" w:rsidR="004C1700" w:rsidRPr="00C05AEE" w:rsidRDefault="004C1700" w:rsidP="004C1700">
      <w:pPr>
        <w:rPr>
          <w:rFonts w:ascii="Californian FB" w:hAnsi="Californian FB"/>
          <w:sz w:val="28"/>
        </w:rPr>
      </w:pPr>
      <w:r w:rsidRPr="00C05AEE">
        <w:rPr>
          <w:rFonts w:ascii="Californian FB" w:hAnsi="Californian FB"/>
          <w:sz w:val="28"/>
        </w:rPr>
        <w:tab/>
        <w:t xml:space="preserve">Name(s) on card: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EAC781F"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 xml:space="preserve">Acct. #: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9891CB9" w14:textId="77777777" w:rsidR="004C1700" w:rsidRPr="00C05AEE" w:rsidRDefault="004C1700" w:rsidP="004C1700">
      <w:pPr>
        <w:numPr>
          <w:ilvl w:val="0"/>
          <w:numId w:val="10"/>
        </w:numPr>
        <w:rPr>
          <w:rFonts w:ascii="Californian FB" w:hAnsi="Californian FB"/>
          <w:sz w:val="28"/>
          <w:u w:val="single"/>
        </w:rPr>
      </w:pPr>
      <w:r w:rsidRPr="00C05AEE">
        <w:rPr>
          <w:rFonts w:ascii="Californian FB" w:hAnsi="Californian FB"/>
          <w:sz w:val="28"/>
        </w:rPr>
        <w:t>Company</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Phone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C1FA86B" w14:textId="77777777" w:rsidR="004C1700" w:rsidRPr="00C05AEE" w:rsidRDefault="004C1700" w:rsidP="004C1700">
      <w:pPr>
        <w:rPr>
          <w:rFonts w:ascii="Californian FB" w:hAnsi="Californian FB"/>
          <w:sz w:val="28"/>
        </w:rPr>
      </w:pPr>
      <w:r w:rsidRPr="00C05AEE">
        <w:rPr>
          <w:rFonts w:ascii="Californian FB" w:hAnsi="Californian FB"/>
          <w:sz w:val="28"/>
        </w:rPr>
        <w:tab/>
        <w:t xml:space="preserve">Name(s) on card: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58CE817"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 xml:space="preserve">Acct. #: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9B07E51" w14:textId="77777777" w:rsidR="001834EE" w:rsidRPr="00C05AEE" w:rsidRDefault="001834EE" w:rsidP="004C1700">
      <w:pPr>
        <w:jc w:val="center"/>
        <w:rPr>
          <w:rFonts w:ascii="Californian FB" w:hAnsi="Californian FB"/>
          <w:sz w:val="48"/>
          <w:u w:val="single"/>
        </w:rPr>
      </w:pPr>
    </w:p>
    <w:p w14:paraId="72EAB999" w14:textId="77777777" w:rsidR="001834EE" w:rsidRPr="00C05AEE" w:rsidRDefault="001834EE" w:rsidP="004C1700">
      <w:pPr>
        <w:jc w:val="center"/>
        <w:rPr>
          <w:rFonts w:ascii="Californian FB" w:hAnsi="Californian FB"/>
          <w:sz w:val="48"/>
          <w:u w:val="single"/>
        </w:rPr>
      </w:pPr>
    </w:p>
    <w:p w14:paraId="31DF0A0F" w14:textId="77777777" w:rsidR="001834EE" w:rsidRPr="00C05AEE" w:rsidRDefault="001834EE" w:rsidP="004C1700">
      <w:pPr>
        <w:jc w:val="center"/>
        <w:rPr>
          <w:rFonts w:ascii="Californian FB" w:hAnsi="Californian FB"/>
          <w:sz w:val="48"/>
          <w:u w:val="single"/>
        </w:rPr>
      </w:pPr>
    </w:p>
    <w:p w14:paraId="5491B571" w14:textId="77777777" w:rsidR="001834EE" w:rsidRPr="00C05AEE" w:rsidRDefault="001834EE" w:rsidP="004C1700">
      <w:pPr>
        <w:jc w:val="center"/>
        <w:rPr>
          <w:rFonts w:ascii="Californian FB" w:hAnsi="Californian FB"/>
          <w:sz w:val="48"/>
          <w:u w:val="single"/>
        </w:rPr>
      </w:pPr>
    </w:p>
    <w:p w14:paraId="74EAA1A4" w14:textId="77777777" w:rsidR="001834EE" w:rsidRPr="00C05AEE" w:rsidRDefault="001834EE" w:rsidP="004C1700">
      <w:pPr>
        <w:jc w:val="center"/>
        <w:rPr>
          <w:rFonts w:ascii="Californian FB" w:hAnsi="Californian FB"/>
          <w:sz w:val="48"/>
          <w:u w:val="single"/>
        </w:rPr>
      </w:pPr>
    </w:p>
    <w:p w14:paraId="6847F880" w14:textId="77777777" w:rsidR="001834EE" w:rsidRPr="00C05AEE" w:rsidRDefault="001834EE" w:rsidP="004C1700">
      <w:pPr>
        <w:jc w:val="center"/>
        <w:rPr>
          <w:rFonts w:ascii="Californian FB" w:hAnsi="Californian FB"/>
          <w:sz w:val="48"/>
          <w:u w:val="single"/>
        </w:rPr>
      </w:pPr>
    </w:p>
    <w:p w14:paraId="2C15444E" w14:textId="77777777" w:rsidR="00C05AEE" w:rsidRDefault="00C05AEE" w:rsidP="004C1700">
      <w:pPr>
        <w:jc w:val="center"/>
        <w:rPr>
          <w:rFonts w:ascii="Californian FB" w:hAnsi="Californian FB"/>
          <w:sz w:val="48"/>
          <w:u w:val="single"/>
        </w:rPr>
      </w:pPr>
    </w:p>
    <w:p w14:paraId="46EA3D33" w14:textId="77777777" w:rsidR="00C05AEE" w:rsidRDefault="00C05AEE" w:rsidP="004C1700">
      <w:pPr>
        <w:jc w:val="center"/>
        <w:rPr>
          <w:rFonts w:ascii="Californian FB" w:hAnsi="Californian FB"/>
          <w:sz w:val="48"/>
          <w:u w:val="single"/>
        </w:rPr>
      </w:pPr>
    </w:p>
    <w:p w14:paraId="233AB7B4"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48"/>
          <w:u w:val="single"/>
        </w:rPr>
        <w:lastRenderedPageBreak/>
        <w:t>Outstanding Loans</w:t>
      </w:r>
    </w:p>
    <w:p w14:paraId="1EA636A1" w14:textId="77777777" w:rsidR="004C1700" w:rsidRPr="00C05AEE" w:rsidRDefault="004C1700" w:rsidP="004C1700">
      <w:pPr>
        <w:rPr>
          <w:rFonts w:ascii="Californian FB" w:hAnsi="Californian FB"/>
          <w:sz w:val="28"/>
          <w:u w:val="single"/>
        </w:rPr>
      </w:pPr>
    </w:p>
    <w:p w14:paraId="698A87D7" w14:textId="77777777" w:rsidR="004C1700" w:rsidRPr="00C05AEE" w:rsidRDefault="004C1700" w:rsidP="004C1700">
      <w:pPr>
        <w:rPr>
          <w:rFonts w:ascii="Californian FB" w:hAnsi="Californian FB"/>
          <w:sz w:val="20"/>
          <w:u w:val="single"/>
        </w:rPr>
      </w:pPr>
    </w:p>
    <w:p w14:paraId="028A3CA5" w14:textId="77777777" w:rsidR="004C1700" w:rsidRPr="00C05AEE" w:rsidRDefault="004C1700" w:rsidP="004C1700">
      <w:pPr>
        <w:rPr>
          <w:rFonts w:ascii="Californian FB" w:hAnsi="Californian FB"/>
          <w:sz w:val="28"/>
          <w:u w:val="single"/>
        </w:rPr>
      </w:pPr>
      <w:r w:rsidRPr="00C05AEE">
        <w:rPr>
          <w:rFonts w:ascii="Californian FB" w:hAnsi="Californian FB"/>
          <w:sz w:val="28"/>
        </w:rPr>
        <w:t>Bank</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Address</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C452AE2" w14:textId="77777777" w:rsidR="004C1700" w:rsidRPr="00C05AEE" w:rsidRDefault="004C1700" w:rsidP="004C1700">
      <w:pPr>
        <w:rPr>
          <w:rFonts w:ascii="Californian FB" w:hAnsi="Californian FB"/>
          <w:sz w:val="28"/>
          <w:u w:val="single"/>
        </w:rPr>
      </w:pPr>
      <w:r w:rsidRPr="00C05AEE">
        <w:rPr>
          <w:rFonts w:ascii="Californian FB" w:hAnsi="Californian FB"/>
          <w:sz w:val="28"/>
        </w:rPr>
        <w:t>Phone</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Loan</w:t>
      </w:r>
      <w:proofErr w:type="gramEnd"/>
      <w:r w:rsidRPr="00C05AEE">
        <w:rPr>
          <w:rFonts w:ascii="Californian FB" w:hAnsi="Californian FB"/>
          <w:sz w:val="28"/>
        </w:rPr>
        <w:t xml:space="preserve"> type: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48AE8A2"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Name on loan: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00B7917" w14:textId="77777777" w:rsidR="004C1700" w:rsidRPr="00C05AEE" w:rsidRDefault="004C1700" w:rsidP="004C1700">
      <w:pPr>
        <w:rPr>
          <w:rFonts w:ascii="Californian FB" w:hAnsi="Californian FB"/>
          <w:sz w:val="28"/>
          <w:u w:val="single"/>
        </w:rPr>
      </w:pPr>
      <w:r w:rsidRPr="00C05AEE">
        <w:rPr>
          <w:rFonts w:ascii="Californian FB" w:hAnsi="Californian FB"/>
          <w:sz w:val="28"/>
        </w:rPr>
        <w:t>Account number</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Monthly</w:t>
      </w:r>
      <w:proofErr w:type="gramEnd"/>
      <w:r w:rsidRPr="00C05AEE">
        <w:rPr>
          <w:rFonts w:ascii="Californian FB" w:hAnsi="Californian FB"/>
          <w:sz w:val="28"/>
        </w:rPr>
        <w:t xml:space="preserve"> payments</w:t>
      </w:r>
      <w:proofErr w:type="gramStart"/>
      <w:r w:rsidRPr="00C05AEE">
        <w:rPr>
          <w:rFonts w:ascii="Californian FB" w:hAnsi="Californian FB"/>
          <w:sz w:val="28"/>
        </w:rPr>
        <w:t xml:space="preserve">:  </w:t>
      </w:r>
      <w:r w:rsidRPr="00C05AEE">
        <w:rPr>
          <w:rFonts w:ascii="Californian FB" w:hAnsi="Californian FB"/>
          <w:sz w:val="28"/>
          <w:u w:val="single"/>
        </w:rPr>
        <w:t>$</w:t>
      </w:r>
      <w:proofErr w:type="gramEnd"/>
      <w:r w:rsidRPr="00C05AEE">
        <w:rPr>
          <w:rFonts w:ascii="Californian FB" w:hAnsi="Californian FB"/>
          <w:sz w:val="28"/>
          <w:u w:val="single"/>
        </w:rPr>
        <w:tab/>
      </w:r>
      <w:r w:rsidRPr="00C05AEE">
        <w:rPr>
          <w:rFonts w:ascii="Californian FB" w:hAnsi="Californian FB"/>
          <w:sz w:val="28"/>
          <w:u w:val="single"/>
        </w:rPr>
        <w:tab/>
      </w:r>
    </w:p>
    <w:p w14:paraId="033147A4"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papers: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49621CB" w14:textId="77777777" w:rsidR="004C1700" w:rsidRPr="00C05AEE" w:rsidRDefault="004C1700" w:rsidP="004C1700">
      <w:pPr>
        <w:rPr>
          <w:rFonts w:ascii="Californian FB" w:hAnsi="Californian FB"/>
          <w:sz w:val="28"/>
        </w:rPr>
      </w:pPr>
      <w:r w:rsidRPr="00C05AEE">
        <w:rPr>
          <w:rFonts w:ascii="Californian FB" w:hAnsi="Californian FB"/>
          <w:sz w:val="28"/>
        </w:rPr>
        <w:t>Collateral (if any)</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Life</w:t>
      </w:r>
      <w:proofErr w:type="gramEnd"/>
      <w:r w:rsidRPr="00C05AEE">
        <w:rPr>
          <w:rFonts w:ascii="Californian FB" w:hAnsi="Californian FB"/>
          <w:sz w:val="28"/>
        </w:rPr>
        <w:t xml:space="preserve"> insurance on loan?     Yes    No</w:t>
      </w:r>
    </w:p>
    <w:p w14:paraId="5E9B199A" w14:textId="77777777" w:rsidR="004C1700" w:rsidRPr="00C05AEE" w:rsidRDefault="004C1700" w:rsidP="004C1700">
      <w:pPr>
        <w:rPr>
          <w:rFonts w:ascii="Californian FB" w:hAnsi="Californian FB"/>
          <w:sz w:val="28"/>
        </w:rPr>
      </w:pPr>
    </w:p>
    <w:p w14:paraId="7F3203E8" w14:textId="77777777" w:rsidR="004C1700" w:rsidRPr="00C05AEE" w:rsidRDefault="004C1700" w:rsidP="004C1700">
      <w:pPr>
        <w:rPr>
          <w:rFonts w:ascii="Californian FB" w:hAnsi="Californian FB"/>
          <w:sz w:val="28"/>
          <w:u w:val="single"/>
        </w:rPr>
      </w:pPr>
      <w:r w:rsidRPr="00C05AEE">
        <w:rPr>
          <w:rFonts w:ascii="Californian FB" w:hAnsi="Californian FB"/>
          <w:sz w:val="28"/>
        </w:rPr>
        <w:t>Bank</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Address</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CCCC8C1" w14:textId="77777777" w:rsidR="004C1700" w:rsidRPr="00C05AEE" w:rsidRDefault="004C1700" w:rsidP="004C1700">
      <w:pPr>
        <w:rPr>
          <w:rFonts w:ascii="Californian FB" w:hAnsi="Californian FB"/>
          <w:sz w:val="28"/>
          <w:u w:val="single"/>
        </w:rPr>
      </w:pPr>
      <w:r w:rsidRPr="00C05AEE">
        <w:rPr>
          <w:rFonts w:ascii="Californian FB" w:hAnsi="Californian FB"/>
          <w:sz w:val="28"/>
        </w:rPr>
        <w:t>Phone</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Loan</w:t>
      </w:r>
      <w:proofErr w:type="gramEnd"/>
      <w:r w:rsidRPr="00C05AEE">
        <w:rPr>
          <w:rFonts w:ascii="Californian FB" w:hAnsi="Californian FB"/>
          <w:sz w:val="28"/>
        </w:rPr>
        <w:t xml:space="preserve"> type: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73E5621"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Name on loan: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D7AE470" w14:textId="77777777" w:rsidR="004C1700" w:rsidRPr="00C05AEE" w:rsidRDefault="004C1700" w:rsidP="004C1700">
      <w:pPr>
        <w:rPr>
          <w:rFonts w:ascii="Californian FB" w:hAnsi="Californian FB"/>
          <w:sz w:val="28"/>
          <w:u w:val="single"/>
        </w:rPr>
      </w:pPr>
      <w:r w:rsidRPr="00C05AEE">
        <w:rPr>
          <w:rFonts w:ascii="Californian FB" w:hAnsi="Californian FB"/>
          <w:sz w:val="28"/>
        </w:rPr>
        <w:t>Account number</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Monthly</w:t>
      </w:r>
      <w:proofErr w:type="gramEnd"/>
      <w:r w:rsidRPr="00C05AEE">
        <w:rPr>
          <w:rFonts w:ascii="Californian FB" w:hAnsi="Californian FB"/>
          <w:sz w:val="28"/>
        </w:rPr>
        <w:t xml:space="preserve"> payments</w:t>
      </w:r>
      <w:proofErr w:type="gramStart"/>
      <w:r w:rsidRPr="00C05AEE">
        <w:rPr>
          <w:rFonts w:ascii="Californian FB" w:hAnsi="Californian FB"/>
          <w:sz w:val="28"/>
        </w:rPr>
        <w:t xml:space="preserve">:  </w:t>
      </w:r>
      <w:r w:rsidRPr="00C05AEE">
        <w:rPr>
          <w:rFonts w:ascii="Californian FB" w:hAnsi="Californian FB"/>
          <w:sz w:val="28"/>
          <w:u w:val="single"/>
        </w:rPr>
        <w:t>$</w:t>
      </w:r>
      <w:proofErr w:type="gramEnd"/>
      <w:r w:rsidRPr="00C05AEE">
        <w:rPr>
          <w:rFonts w:ascii="Californian FB" w:hAnsi="Californian FB"/>
          <w:sz w:val="28"/>
          <w:u w:val="single"/>
        </w:rPr>
        <w:tab/>
      </w:r>
      <w:r w:rsidRPr="00C05AEE">
        <w:rPr>
          <w:rFonts w:ascii="Californian FB" w:hAnsi="Californian FB"/>
          <w:sz w:val="28"/>
          <w:u w:val="single"/>
        </w:rPr>
        <w:tab/>
      </w:r>
    </w:p>
    <w:p w14:paraId="7E9A7C38"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papers: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79C60E4" w14:textId="77777777" w:rsidR="004C1700" w:rsidRPr="00C05AEE" w:rsidRDefault="004C1700" w:rsidP="004C1700">
      <w:pPr>
        <w:rPr>
          <w:rFonts w:ascii="Californian FB" w:hAnsi="Californian FB"/>
          <w:sz w:val="28"/>
        </w:rPr>
      </w:pPr>
      <w:r w:rsidRPr="00C05AEE">
        <w:rPr>
          <w:rFonts w:ascii="Californian FB" w:hAnsi="Californian FB"/>
          <w:sz w:val="28"/>
        </w:rPr>
        <w:t>Collateral (if any)</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Life</w:t>
      </w:r>
      <w:proofErr w:type="gramEnd"/>
      <w:r w:rsidRPr="00C05AEE">
        <w:rPr>
          <w:rFonts w:ascii="Californian FB" w:hAnsi="Californian FB"/>
          <w:sz w:val="28"/>
        </w:rPr>
        <w:t xml:space="preserve"> insurance on loan?     Yes    No</w:t>
      </w:r>
    </w:p>
    <w:p w14:paraId="153DB7B7" w14:textId="77777777" w:rsidR="004C1700" w:rsidRPr="00C05AEE" w:rsidRDefault="004C1700" w:rsidP="004C1700">
      <w:pPr>
        <w:rPr>
          <w:rFonts w:ascii="Californian FB" w:hAnsi="Californian FB"/>
          <w:sz w:val="28"/>
        </w:rPr>
      </w:pPr>
    </w:p>
    <w:p w14:paraId="7BBD9363" w14:textId="77777777" w:rsidR="004C1700" w:rsidRPr="00C05AEE" w:rsidRDefault="004C1700" w:rsidP="004C1700">
      <w:pPr>
        <w:rPr>
          <w:rFonts w:ascii="Californian FB" w:hAnsi="Californian FB"/>
          <w:sz w:val="28"/>
          <w:u w:val="single"/>
        </w:rPr>
      </w:pPr>
      <w:r w:rsidRPr="00C05AEE">
        <w:rPr>
          <w:rFonts w:ascii="Californian FB" w:hAnsi="Californian FB"/>
          <w:sz w:val="28"/>
        </w:rPr>
        <w:t>Bank</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Address</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2CC27BD" w14:textId="77777777" w:rsidR="004C1700" w:rsidRPr="00C05AEE" w:rsidRDefault="004C1700" w:rsidP="004C1700">
      <w:pPr>
        <w:rPr>
          <w:rFonts w:ascii="Californian FB" w:hAnsi="Californian FB"/>
          <w:sz w:val="28"/>
          <w:u w:val="single"/>
        </w:rPr>
      </w:pPr>
      <w:r w:rsidRPr="00C05AEE">
        <w:rPr>
          <w:rFonts w:ascii="Californian FB" w:hAnsi="Californian FB"/>
          <w:sz w:val="28"/>
        </w:rPr>
        <w:t>Phone</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Loan</w:t>
      </w:r>
      <w:proofErr w:type="gramEnd"/>
      <w:r w:rsidRPr="00C05AEE">
        <w:rPr>
          <w:rFonts w:ascii="Californian FB" w:hAnsi="Californian FB"/>
          <w:sz w:val="28"/>
        </w:rPr>
        <w:t xml:space="preserve"> type: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D1D515B"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Name on loan: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8C6E5C7" w14:textId="77777777" w:rsidR="004C1700" w:rsidRPr="00C05AEE" w:rsidRDefault="004C1700" w:rsidP="004C1700">
      <w:pPr>
        <w:rPr>
          <w:rFonts w:ascii="Californian FB" w:hAnsi="Californian FB"/>
          <w:sz w:val="28"/>
          <w:u w:val="single"/>
        </w:rPr>
      </w:pPr>
      <w:r w:rsidRPr="00C05AEE">
        <w:rPr>
          <w:rFonts w:ascii="Californian FB" w:hAnsi="Californian FB"/>
          <w:sz w:val="28"/>
        </w:rPr>
        <w:t>Account number</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Monthly</w:t>
      </w:r>
      <w:proofErr w:type="gramEnd"/>
      <w:r w:rsidRPr="00C05AEE">
        <w:rPr>
          <w:rFonts w:ascii="Californian FB" w:hAnsi="Californian FB"/>
          <w:sz w:val="28"/>
        </w:rPr>
        <w:t xml:space="preserve"> payments</w:t>
      </w:r>
      <w:proofErr w:type="gramStart"/>
      <w:r w:rsidRPr="00C05AEE">
        <w:rPr>
          <w:rFonts w:ascii="Californian FB" w:hAnsi="Californian FB"/>
          <w:sz w:val="28"/>
        </w:rPr>
        <w:t xml:space="preserve">:  </w:t>
      </w:r>
      <w:r w:rsidRPr="00C05AEE">
        <w:rPr>
          <w:rFonts w:ascii="Californian FB" w:hAnsi="Californian FB"/>
          <w:sz w:val="28"/>
          <w:u w:val="single"/>
        </w:rPr>
        <w:t>$</w:t>
      </w:r>
      <w:proofErr w:type="gramEnd"/>
      <w:r w:rsidRPr="00C05AEE">
        <w:rPr>
          <w:rFonts w:ascii="Californian FB" w:hAnsi="Californian FB"/>
          <w:sz w:val="28"/>
          <w:u w:val="single"/>
        </w:rPr>
        <w:tab/>
      </w:r>
      <w:r w:rsidRPr="00C05AEE">
        <w:rPr>
          <w:rFonts w:ascii="Californian FB" w:hAnsi="Californian FB"/>
          <w:sz w:val="28"/>
          <w:u w:val="single"/>
        </w:rPr>
        <w:tab/>
      </w:r>
    </w:p>
    <w:p w14:paraId="1169D558"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papers: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42A407A" w14:textId="77777777" w:rsidR="004C1700" w:rsidRPr="00C05AEE" w:rsidRDefault="004C1700" w:rsidP="004C1700">
      <w:pPr>
        <w:rPr>
          <w:rFonts w:ascii="Californian FB" w:hAnsi="Californian FB"/>
          <w:sz w:val="28"/>
        </w:rPr>
      </w:pPr>
      <w:r w:rsidRPr="00C05AEE">
        <w:rPr>
          <w:rFonts w:ascii="Californian FB" w:hAnsi="Californian FB"/>
          <w:sz w:val="28"/>
        </w:rPr>
        <w:t>Collateral (if any)</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Life</w:t>
      </w:r>
      <w:proofErr w:type="gramEnd"/>
      <w:r w:rsidRPr="00C05AEE">
        <w:rPr>
          <w:rFonts w:ascii="Californian FB" w:hAnsi="Californian FB"/>
          <w:sz w:val="28"/>
        </w:rPr>
        <w:t xml:space="preserve"> insurance on loan?     Yes      No</w:t>
      </w:r>
    </w:p>
    <w:p w14:paraId="03F841F2" w14:textId="77777777" w:rsidR="004C1700" w:rsidRPr="00C05AEE" w:rsidRDefault="004C1700" w:rsidP="004C1700">
      <w:pPr>
        <w:rPr>
          <w:rFonts w:ascii="Californian FB" w:hAnsi="Californian FB"/>
          <w:sz w:val="28"/>
        </w:rPr>
      </w:pPr>
    </w:p>
    <w:p w14:paraId="6606882D" w14:textId="77777777" w:rsidR="001834EE" w:rsidRPr="00C05AEE" w:rsidRDefault="001834EE" w:rsidP="004C1700">
      <w:pPr>
        <w:jc w:val="center"/>
        <w:rPr>
          <w:rFonts w:ascii="Californian FB" w:hAnsi="Californian FB"/>
          <w:sz w:val="48"/>
          <w:u w:val="single"/>
        </w:rPr>
      </w:pPr>
    </w:p>
    <w:p w14:paraId="23A30715" w14:textId="77777777" w:rsidR="001834EE" w:rsidRPr="00C05AEE" w:rsidRDefault="001834EE" w:rsidP="004C1700">
      <w:pPr>
        <w:jc w:val="center"/>
        <w:rPr>
          <w:rFonts w:ascii="Californian FB" w:hAnsi="Californian FB"/>
          <w:sz w:val="48"/>
          <w:u w:val="single"/>
        </w:rPr>
      </w:pPr>
    </w:p>
    <w:p w14:paraId="40537736" w14:textId="77777777" w:rsidR="001834EE" w:rsidRPr="00C05AEE" w:rsidRDefault="001834EE" w:rsidP="004C1700">
      <w:pPr>
        <w:jc w:val="center"/>
        <w:rPr>
          <w:rFonts w:ascii="Californian FB" w:hAnsi="Californian FB"/>
          <w:sz w:val="48"/>
          <w:u w:val="single"/>
        </w:rPr>
      </w:pPr>
    </w:p>
    <w:p w14:paraId="5D113080" w14:textId="77777777" w:rsidR="001834EE" w:rsidRPr="00C05AEE" w:rsidRDefault="001834EE" w:rsidP="004C1700">
      <w:pPr>
        <w:jc w:val="center"/>
        <w:rPr>
          <w:rFonts w:ascii="Californian FB" w:hAnsi="Californian FB"/>
          <w:sz w:val="48"/>
          <w:u w:val="single"/>
        </w:rPr>
      </w:pPr>
    </w:p>
    <w:p w14:paraId="777E8F30" w14:textId="77777777" w:rsidR="001834EE" w:rsidRPr="00C05AEE" w:rsidRDefault="001834EE" w:rsidP="004C1700">
      <w:pPr>
        <w:jc w:val="center"/>
        <w:rPr>
          <w:rFonts w:ascii="Californian FB" w:hAnsi="Californian FB"/>
          <w:sz w:val="48"/>
          <w:u w:val="single"/>
        </w:rPr>
      </w:pPr>
    </w:p>
    <w:p w14:paraId="4D482BD5" w14:textId="77777777" w:rsidR="001834EE" w:rsidRPr="00C05AEE" w:rsidRDefault="001834EE" w:rsidP="004C1700">
      <w:pPr>
        <w:jc w:val="center"/>
        <w:rPr>
          <w:rFonts w:ascii="Californian FB" w:hAnsi="Californian FB"/>
          <w:sz w:val="48"/>
          <w:u w:val="single"/>
        </w:rPr>
      </w:pPr>
    </w:p>
    <w:p w14:paraId="64C66CE8" w14:textId="77777777" w:rsidR="00C05AEE" w:rsidRDefault="00C05AEE" w:rsidP="004C1700">
      <w:pPr>
        <w:jc w:val="center"/>
        <w:rPr>
          <w:rFonts w:ascii="Californian FB" w:hAnsi="Californian FB"/>
          <w:sz w:val="48"/>
          <w:u w:val="single"/>
        </w:rPr>
      </w:pPr>
    </w:p>
    <w:p w14:paraId="2B4CFB04" w14:textId="77777777" w:rsidR="00E261B2" w:rsidRDefault="00E261B2" w:rsidP="004C1700">
      <w:pPr>
        <w:jc w:val="center"/>
        <w:rPr>
          <w:rFonts w:ascii="Californian FB" w:hAnsi="Californian FB"/>
          <w:sz w:val="48"/>
          <w:u w:val="single"/>
        </w:rPr>
      </w:pPr>
    </w:p>
    <w:p w14:paraId="43469029" w14:textId="77777777" w:rsidR="004C1700" w:rsidRPr="00C05AEE" w:rsidRDefault="004C1700" w:rsidP="004C1700">
      <w:pPr>
        <w:jc w:val="center"/>
        <w:rPr>
          <w:rFonts w:ascii="Californian FB" w:hAnsi="Californian FB"/>
          <w:sz w:val="28"/>
        </w:rPr>
      </w:pPr>
      <w:r w:rsidRPr="00C05AEE">
        <w:rPr>
          <w:rFonts w:ascii="Californian FB" w:hAnsi="Californian FB"/>
          <w:sz w:val="48"/>
          <w:u w:val="single"/>
        </w:rPr>
        <w:lastRenderedPageBreak/>
        <w:t>Last Testament</w:t>
      </w:r>
    </w:p>
    <w:p w14:paraId="05154838" w14:textId="77777777" w:rsidR="004C1700" w:rsidRPr="00C05AEE" w:rsidRDefault="004C1700" w:rsidP="004C1700">
      <w:pPr>
        <w:jc w:val="center"/>
        <w:rPr>
          <w:rFonts w:ascii="Californian FB" w:hAnsi="Californian FB"/>
          <w:sz w:val="28"/>
        </w:rPr>
      </w:pPr>
      <w:r w:rsidRPr="00C05AEE">
        <w:rPr>
          <w:rFonts w:ascii="Californian FB" w:hAnsi="Californian FB"/>
          <w:sz w:val="28"/>
        </w:rPr>
        <w:t>This I believe.</w:t>
      </w:r>
    </w:p>
    <w:p w14:paraId="1C803F39" w14:textId="77777777" w:rsidR="004C1700" w:rsidRPr="00C05AEE" w:rsidRDefault="004C1700" w:rsidP="004C1700">
      <w:pPr>
        <w:jc w:val="center"/>
        <w:rPr>
          <w:rFonts w:ascii="Californian FB" w:hAnsi="Californian FB"/>
          <w:sz w:val="28"/>
        </w:rPr>
      </w:pPr>
      <w:r w:rsidRPr="00C05AEE">
        <w:rPr>
          <w:rFonts w:ascii="Californian FB" w:hAnsi="Californian FB"/>
          <w:sz w:val="28"/>
        </w:rPr>
        <w:t xml:space="preserve">Write down the things you believe.  </w:t>
      </w:r>
    </w:p>
    <w:p w14:paraId="7F062DFE" w14:textId="77777777" w:rsidR="004C1700" w:rsidRPr="00C05AEE" w:rsidRDefault="004C1700" w:rsidP="004C1700">
      <w:pPr>
        <w:jc w:val="center"/>
        <w:rPr>
          <w:rFonts w:ascii="Californian FB" w:hAnsi="Californian FB"/>
          <w:sz w:val="28"/>
        </w:rPr>
      </w:pPr>
    </w:p>
    <w:p w14:paraId="2B1F63A2"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E3E0927"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CF20C0F"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CC5950F"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2F432B8"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D4AA79D"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40D2C05"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85E8A90"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DF6B2D8"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C37DE1C"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650C99C"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4536606"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E7DD3CA"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C32BD88"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19DD961"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FA94950"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C6E4B32"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E477B6D"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75702A1"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00CA20D"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FB16BBD"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47F3981"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FCDFD7B"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C821594"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5828396" w14:textId="77777777" w:rsidR="004C1700" w:rsidRPr="00C05AEE" w:rsidRDefault="004C1700" w:rsidP="004C1700">
      <w:pPr>
        <w:rPr>
          <w:rFonts w:ascii="Californian FB" w:hAnsi="Californian FB"/>
          <w:sz w:val="28"/>
          <w:u w:val="single"/>
        </w:rPr>
      </w:pPr>
    </w:p>
    <w:p w14:paraId="2AFF13DE" w14:textId="77777777" w:rsidR="004C1700" w:rsidRPr="00C05AEE" w:rsidRDefault="004C1700" w:rsidP="004C1700">
      <w:pPr>
        <w:rPr>
          <w:rFonts w:ascii="Californian FB" w:hAnsi="Californian FB"/>
          <w:sz w:val="28"/>
          <w:u w:val="single"/>
        </w:rPr>
      </w:pPr>
    </w:p>
    <w:p w14:paraId="16AA0797" w14:textId="77777777" w:rsidR="001834EE" w:rsidRPr="00C05AEE" w:rsidRDefault="001834EE" w:rsidP="004C1700">
      <w:pPr>
        <w:jc w:val="center"/>
        <w:rPr>
          <w:rFonts w:ascii="Californian FB" w:hAnsi="Californian FB"/>
          <w:sz w:val="48"/>
          <w:u w:val="single"/>
        </w:rPr>
      </w:pPr>
    </w:p>
    <w:p w14:paraId="13F1DA77" w14:textId="77777777" w:rsidR="001834EE" w:rsidRPr="00C05AEE" w:rsidRDefault="001834EE" w:rsidP="004C1700">
      <w:pPr>
        <w:jc w:val="center"/>
        <w:rPr>
          <w:rFonts w:ascii="Californian FB" w:hAnsi="Californian FB"/>
          <w:sz w:val="48"/>
          <w:u w:val="single"/>
        </w:rPr>
      </w:pPr>
    </w:p>
    <w:p w14:paraId="4056B9F5" w14:textId="77777777" w:rsidR="001834EE" w:rsidRPr="00C05AEE" w:rsidRDefault="001834EE" w:rsidP="004C1700">
      <w:pPr>
        <w:jc w:val="center"/>
        <w:rPr>
          <w:rFonts w:ascii="Californian FB" w:hAnsi="Californian FB"/>
          <w:sz w:val="48"/>
          <w:u w:val="single"/>
        </w:rPr>
      </w:pPr>
    </w:p>
    <w:p w14:paraId="5A28C4B8" w14:textId="77777777" w:rsidR="001834EE" w:rsidRPr="00C05AEE" w:rsidRDefault="001834EE" w:rsidP="004C1700">
      <w:pPr>
        <w:jc w:val="center"/>
        <w:rPr>
          <w:rFonts w:ascii="Californian FB" w:hAnsi="Californian FB"/>
          <w:sz w:val="48"/>
          <w:u w:val="single"/>
        </w:rPr>
      </w:pPr>
    </w:p>
    <w:p w14:paraId="690FA314" w14:textId="77777777" w:rsidR="001834EE" w:rsidRPr="00C05AEE" w:rsidRDefault="001834EE" w:rsidP="004C1700">
      <w:pPr>
        <w:jc w:val="center"/>
        <w:rPr>
          <w:rFonts w:ascii="Californian FB" w:hAnsi="Californian FB"/>
          <w:sz w:val="48"/>
          <w:u w:val="single"/>
        </w:rPr>
      </w:pPr>
    </w:p>
    <w:p w14:paraId="17F0271C" w14:textId="77777777" w:rsidR="001834EE" w:rsidRPr="00C05AEE" w:rsidRDefault="001834EE" w:rsidP="004C1700">
      <w:pPr>
        <w:jc w:val="center"/>
        <w:rPr>
          <w:rFonts w:ascii="Californian FB" w:hAnsi="Californian FB"/>
          <w:sz w:val="48"/>
          <w:u w:val="single"/>
        </w:rPr>
      </w:pPr>
    </w:p>
    <w:p w14:paraId="731925C6" w14:textId="77777777" w:rsidR="00C05AEE" w:rsidRDefault="00C05AEE" w:rsidP="004C1700">
      <w:pPr>
        <w:jc w:val="center"/>
        <w:rPr>
          <w:rFonts w:ascii="Californian FB" w:hAnsi="Californian FB"/>
          <w:sz w:val="48"/>
          <w:u w:val="single"/>
        </w:rPr>
      </w:pPr>
    </w:p>
    <w:p w14:paraId="26CB1D82"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48"/>
          <w:u w:val="single"/>
        </w:rPr>
        <w:lastRenderedPageBreak/>
        <w:t>Special ideas, thoughts or wishes</w:t>
      </w:r>
    </w:p>
    <w:p w14:paraId="5937D260" w14:textId="77777777" w:rsidR="004C1700" w:rsidRPr="00C05AEE" w:rsidRDefault="004C1700" w:rsidP="004C1700">
      <w:pPr>
        <w:rPr>
          <w:rFonts w:ascii="Californian FB" w:hAnsi="Californian FB"/>
          <w:sz w:val="16"/>
        </w:rPr>
      </w:pPr>
    </w:p>
    <w:p w14:paraId="4D8E9806" w14:textId="77777777" w:rsidR="004C1700" w:rsidRPr="00C05AEE" w:rsidRDefault="004C1700" w:rsidP="004C1700">
      <w:pPr>
        <w:jc w:val="center"/>
        <w:rPr>
          <w:rFonts w:ascii="Californian FB" w:hAnsi="Californian FB"/>
        </w:rPr>
      </w:pPr>
      <w:r w:rsidRPr="00C05AEE">
        <w:rPr>
          <w:rFonts w:ascii="Californian FB" w:hAnsi="Californian FB"/>
        </w:rPr>
        <w:t xml:space="preserve">Express your thoughts of love for your family or a message of farewell; share an idea you have for fairly distributing your personal property among your </w:t>
      </w:r>
      <w:proofErr w:type="gramStart"/>
      <w:r w:rsidRPr="00C05AEE">
        <w:rPr>
          <w:rFonts w:ascii="Californian FB" w:hAnsi="Californian FB"/>
        </w:rPr>
        <w:t>children;</w:t>
      </w:r>
      <w:proofErr w:type="gramEnd"/>
      <w:r w:rsidRPr="00C05AEE">
        <w:rPr>
          <w:rFonts w:ascii="Californian FB" w:hAnsi="Californian FB"/>
        </w:rPr>
        <w:t xml:space="preserve"> </w:t>
      </w:r>
    </w:p>
    <w:p w14:paraId="726AEE46" w14:textId="77777777" w:rsidR="004C1700" w:rsidRPr="00C05AEE" w:rsidRDefault="004C1700" w:rsidP="004C1700">
      <w:pPr>
        <w:jc w:val="center"/>
        <w:rPr>
          <w:rFonts w:ascii="Californian FB" w:hAnsi="Californian FB"/>
        </w:rPr>
      </w:pPr>
      <w:r w:rsidRPr="00C05AEE">
        <w:rPr>
          <w:rFonts w:ascii="Californian FB" w:hAnsi="Californian FB"/>
        </w:rPr>
        <w:t>write something that might make them smile.</w:t>
      </w:r>
    </w:p>
    <w:p w14:paraId="0B43FA4E"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9E63403"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F664157"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0E56FD0"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CFF43CB"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7D8BCA8"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0CA40E3"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A2825B9"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13BFB5C"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526A108"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5FC9AFA"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6D25850"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E92D9B0"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2B6330A"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2D0FB73"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64B2513"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BDA0985"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6AC05F6"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06D959E"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711B3C7"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D2AA9FE"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8C840CE"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56AD5E9"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E9D1288"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ADC9870" w14:textId="77777777" w:rsidR="004C1700" w:rsidRPr="00C05AEE" w:rsidRDefault="004C1700" w:rsidP="004C1700">
      <w:pPr>
        <w:jc w:val="center"/>
        <w:rPr>
          <w:rFonts w:ascii="Californian FB" w:hAnsi="Californian FB"/>
          <w:sz w:val="48"/>
          <w:u w:val="single"/>
        </w:rPr>
      </w:pPr>
    </w:p>
    <w:p w14:paraId="3BD0E0E5" w14:textId="77777777" w:rsidR="001834EE" w:rsidRPr="00C05AEE" w:rsidRDefault="001834EE" w:rsidP="004C1700">
      <w:pPr>
        <w:jc w:val="center"/>
        <w:rPr>
          <w:rFonts w:ascii="Californian FB" w:hAnsi="Californian FB"/>
          <w:sz w:val="48"/>
          <w:u w:val="single"/>
        </w:rPr>
      </w:pPr>
    </w:p>
    <w:p w14:paraId="575093B9" w14:textId="77777777" w:rsidR="001834EE" w:rsidRPr="00C05AEE" w:rsidRDefault="001834EE" w:rsidP="004C1700">
      <w:pPr>
        <w:jc w:val="center"/>
        <w:rPr>
          <w:rFonts w:ascii="Californian FB" w:hAnsi="Californian FB"/>
          <w:sz w:val="48"/>
          <w:u w:val="single"/>
        </w:rPr>
      </w:pPr>
    </w:p>
    <w:p w14:paraId="493FF493" w14:textId="77777777" w:rsidR="001834EE" w:rsidRPr="00C05AEE" w:rsidRDefault="001834EE" w:rsidP="004C1700">
      <w:pPr>
        <w:jc w:val="center"/>
        <w:rPr>
          <w:rFonts w:ascii="Californian FB" w:hAnsi="Californian FB"/>
          <w:sz w:val="48"/>
          <w:u w:val="single"/>
        </w:rPr>
      </w:pPr>
    </w:p>
    <w:p w14:paraId="35969979" w14:textId="77777777" w:rsidR="001834EE" w:rsidRPr="00C05AEE" w:rsidRDefault="001834EE" w:rsidP="004C1700">
      <w:pPr>
        <w:jc w:val="center"/>
        <w:rPr>
          <w:rFonts w:ascii="Californian FB" w:hAnsi="Californian FB"/>
          <w:sz w:val="48"/>
          <w:u w:val="single"/>
        </w:rPr>
      </w:pPr>
    </w:p>
    <w:p w14:paraId="6D8A8A46" w14:textId="77777777" w:rsidR="001834EE" w:rsidRPr="00C05AEE" w:rsidRDefault="001834EE" w:rsidP="004C1700">
      <w:pPr>
        <w:jc w:val="center"/>
        <w:rPr>
          <w:rFonts w:ascii="Californian FB" w:hAnsi="Californian FB"/>
          <w:sz w:val="48"/>
          <w:u w:val="single"/>
        </w:rPr>
      </w:pPr>
    </w:p>
    <w:p w14:paraId="76E79F08" w14:textId="77777777" w:rsidR="001834EE" w:rsidRPr="00C05AEE" w:rsidRDefault="001834EE" w:rsidP="004C1700">
      <w:pPr>
        <w:jc w:val="center"/>
        <w:rPr>
          <w:rFonts w:ascii="Californian FB" w:hAnsi="Californian FB"/>
          <w:sz w:val="48"/>
          <w:u w:val="single"/>
        </w:rPr>
      </w:pPr>
    </w:p>
    <w:p w14:paraId="2ECCDCA2" w14:textId="77777777" w:rsidR="00C05AEE" w:rsidRDefault="00C05AEE" w:rsidP="004C1700">
      <w:pPr>
        <w:jc w:val="center"/>
        <w:rPr>
          <w:rFonts w:ascii="Californian FB" w:hAnsi="Californian FB"/>
          <w:sz w:val="48"/>
          <w:u w:val="single"/>
        </w:rPr>
      </w:pPr>
    </w:p>
    <w:p w14:paraId="04390DE5" w14:textId="77777777" w:rsidR="00C05AEE" w:rsidRDefault="00C05AEE" w:rsidP="004C1700">
      <w:pPr>
        <w:jc w:val="center"/>
        <w:rPr>
          <w:rFonts w:ascii="Californian FB" w:hAnsi="Californian FB"/>
          <w:sz w:val="48"/>
          <w:u w:val="single"/>
        </w:rPr>
      </w:pPr>
    </w:p>
    <w:p w14:paraId="1BD6B1E8" w14:textId="77777777" w:rsidR="004C1700" w:rsidRPr="00C05AEE" w:rsidRDefault="004C1700" w:rsidP="004C1700">
      <w:pPr>
        <w:jc w:val="center"/>
        <w:rPr>
          <w:rFonts w:ascii="Californian FB" w:hAnsi="Californian FB"/>
          <w:sz w:val="10"/>
          <w:u w:val="single"/>
        </w:rPr>
      </w:pPr>
      <w:r w:rsidRPr="00C05AEE">
        <w:rPr>
          <w:rFonts w:ascii="Californian FB" w:hAnsi="Californian FB"/>
          <w:sz w:val="48"/>
          <w:u w:val="single"/>
        </w:rPr>
        <w:lastRenderedPageBreak/>
        <w:t>Death Certificate</w:t>
      </w:r>
    </w:p>
    <w:p w14:paraId="1673CF1A" w14:textId="77777777" w:rsidR="004C1700" w:rsidRPr="00C05AEE" w:rsidRDefault="004C1700" w:rsidP="004C1700">
      <w:pPr>
        <w:jc w:val="center"/>
        <w:rPr>
          <w:rFonts w:ascii="Californian FB" w:hAnsi="Californian FB"/>
          <w:sz w:val="16"/>
        </w:rPr>
      </w:pPr>
    </w:p>
    <w:p w14:paraId="73DCC64C" w14:textId="77777777" w:rsidR="004C1700" w:rsidRPr="00C05AEE" w:rsidRDefault="004C1700" w:rsidP="004C1700">
      <w:pPr>
        <w:jc w:val="center"/>
        <w:rPr>
          <w:rFonts w:ascii="Californian FB" w:hAnsi="Californian FB"/>
        </w:rPr>
      </w:pPr>
      <w:r w:rsidRPr="00C05AEE">
        <w:rPr>
          <w:rFonts w:ascii="Californian FB" w:hAnsi="Californian FB"/>
        </w:rPr>
        <w:t xml:space="preserve">The death certificate is generated by the funeral director and is then </w:t>
      </w:r>
    </w:p>
    <w:p w14:paraId="77B0581A" w14:textId="77777777" w:rsidR="004C1700" w:rsidRPr="00C05AEE" w:rsidRDefault="004C1700" w:rsidP="004C1700">
      <w:pPr>
        <w:jc w:val="center"/>
        <w:rPr>
          <w:rFonts w:ascii="Californian FB" w:hAnsi="Californian FB"/>
        </w:rPr>
      </w:pPr>
      <w:r w:rsidRPr="00C05AEE">
        <w:rPr>
          <w:rFonts w:ascii="Californian FB" w:hAnsi="Californian FB"/>
        </w:rPr>
        <w:t>recorded at the Bureau of Vital Statistics.</w:t>
      </w:r>
    </w:p>
    <w:p w14:paraId="4330DF72" w14:textId="77777777" w:rsidR="004C1700" w:rsidRPr="00C05AEE" w:rsidRDefault="004C1700" w:rsidP="004C1700">
      <w:pPr>
        <w:jc w:val="center"/>
        <w:rPr>
          <w:rFonts w:ascii="Californian FB" w:hAnsi="Californian FB"/>
          <w:sz w:val="28"/>
        </w:rPr>
      </w:pPr>
    </w:p>
    <w:p w14:paraId="44F8F7F3" w14:textId="77777777" w:rsidR="004C1700" w:rsidRPr="00C05AEE" w:rsidRDefault="004C1700" w:rsidP="004C1700">
      <w:pPr>
        <w:rPr>
          <w:rFonts w:ascii="Californian FB" w:hAnsi="Californian FB"/>
          <w:sz w:val="32"/>
          <w:u w:val="single"/>
        </w:rPr>
      </w:pPr>
      <w:r w:rsidRPr="00C05AEE">
        <w:rPr>
          <w:rFonts w:ascii="Californian FB" w:hAnsi="Californian FB"/>
          <w:sz w:val="32"/>
          <w:u w:val="single"/>
        </w:rPr>
        <w:t>Facts for the funeral director for death certificate</w:t>
      </w:r>
    </w:p>
    <w:p w14:paraId="1E4CEF75" w14:textId="77777777" w:rsidR="004C1700" w:rsidRPr="00C05AEE" w:rsidRDefault="004C1700" w:rsidP="004C1700">
      <w:pPr>
        <w:rPr>
          <w:rFonts w:ascii="Californian FB" w:hAnsi="Californian FB"/>
          <w:sz w:val="20"/>
        </w:rPr>
      </w:pPr>
    </w:p>
    <w:p w14:paraId="088B2E9A"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My full name: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t xml:space="preserve">      </w:t>
      </w:r>
    </w:p>
    <w:p w14:paraId="5E878E47" w14:textId="77777777" w:rsidR="004C1700" w:rsidRPr="00C05AEE" w:rsidRDefault="004C1700" w:rsidP="004C1700">
      <w:pPr>
        <w:rPr>
          <w:rFonts w:ascii="Californian FB" w:hAnsi="Californian FB"/>
          <w:sz w:val="28"/>
          <w:u w:val="single"/>
        </w:rPr>
      </w:pPr>
      <w:r w:rsidRPr="00C05AEE">
        <w:rPr>
          <w:rFonts w:ascii="Californian FB" w:hAnsi="Californian FB"/>
          <w:sz w:val="28"/>
        </w:rPr>
        <w:t>Date of birth</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Birthplace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16A2CD0"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Social Security number: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145D412"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Residence: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EE58C55" w14:textId="77777777" w:rsidR="004C1700" w:rsidRPr="00C05AEE" w:rsidRDefault="004C1700" w:rsidP="004C1700">
      <w:pPr>
        <w:rPr>
          <w:rFonts w:ascii="Californian FB" w:hAnsi="Californian FB"/>
          <w:sz w:val="28"/>
        </w:rPr>
      </w:pPr>
      <w:r w:rsidRPr="00C05AEE">
        <w:rPr>
          <w:rFonts w:ascii="Californian FB" w:hAnsi="Californian FB"/>
          <w:sz w:val="28"/>
        </w:rPr>
        <w:t>Marital Status</w:t>
      </w:r>
      <w:proofErr w:type="gramStart"/>
      <w:r w:rsidRPr="00C05AEE">
        <w:rPr>
          <w:rFonts w:ascii="Californian FB" w:hAnsi="Californian FB"/>
          <w:sz w:val="28"/>
        </w:rPr>
        <w:t xml:space="preserve">:  </w:t>
      </w:r>
      <w:r w:rsidRPr="00C05AEE">
        <w:rPr>
          <w:rFonts w:ascii="Californian FB" w:hAnsi="Californian FB"/>
          <w:sz w:val="28"/>
        </w:rPr>
        <w:tab/>
      </w:r>
      <w:r w:rsidRPr="00C05AEE">
        <w:rPr>
          <w:rFonts w:ascii="Californian FB" w:hAnsi="Californian FB"/>
          <w:sz w:val="28"/>
        </w:rPr>
        <w:tab/>
        <w:t>married</w:t>
      </w:r>
      <w:proofErr w:type="gramEnd"/>
      <w:r w:rsidRPr="00C05AEE">
        <w:rPr>
          <w:rFonts w:ascii="Californian FB" w:hAnsi="Californian FB"/>
          <w:sz w:val="28"/>
        </w:rPr>
        <w:tab/>
        <w:t>divorced</w:t>
      </w:r>
      <w:r w:rsidRPr="00C05AEE">
        <w:rPr>
          <w:rFonts w:ascii="Californian FB" w:hAnsi="Californian FB"/>
          <w:sz w:val="28"/>
        </w:rPr>
        <w:tab/>
        <w:t>widowed</w:t>
      </w:r>
      <w:r w:rsidRPr="00C05AEE">
        <w:rPr>
          <w:rFonts w:ascii="Californian FB" w:hAnsi="Californian FB"/>
          <w:sz w:val="28"/>
        </w:rPr>
        <w:tab/>
        <w:t>single</w:t>
      </w:r>
    </w:p>
    <w:p w14:paraId="274571E5"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Spouse: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E2F2FF1"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Father’s name: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34EEA8B"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Father’s birthplace: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588C6F6" w14:textId="77777777" w:rsidR="004C1700" w:rsidRPr="00C05AEE" w:rsidRDefault="004C1700" w:rsidP="004C1700">
      <w:pPr>
        <w:rPr>
          <w:rFonts w:ascii="Californian FB" w:hAnsi="Californian FB"/>
          <w:sz w:val="28"/>
        </w:rPr>
      </w:pPr>
      <w:r w:rsidRPr="00C05AEE">
        <w:rPr>
          <w:rFonts w:ascii="Californian FB" w:hAnsi="Californian FB"/>
          <w:sz w:val="28"/>
        </w:rPr>
        <w:t xml:space="preserve">Mother’s maiden name: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p>
    <w:p w14:paraId="4B45BDDB"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Mother’s birthplace: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D916961" w14:textId="77777777" w:rsidR="004C1700" w:rsidRPr="00C05AEE" w:rsidRDefault="004C1700" w:rsidP="004C1700">
      <w:pPr>
        <w:rPr>
          <w:rFonts w:ascii="Californian FB" w:hAnsi="Californian FB"/>
          <w:sz w:val="28"/>
        </w:rPr>
      </w:pPr>
      <w:r w:rsidRPr="00C05AEE">
        <w:rPr>
          <w:rFonts w:ascii="Californian FB" w:hAnsi="Californian FB"/>
          <w:sz w:val="28"/>
        </w:rPr>
        <w:t xml:space="preserve">Length of residence in state: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p>
    <w:p w14:paraId="5E847A84" w14:textId="77777777" w:rsidR="004C1700" w:rsidRPr="00C05AEE" w:rsidRDefault="004C1700" w:rsidP="004C1700">
      <w:pPr>
        <w:rPr>
          <w:rFonts w:ascii="Californian FB" w:hAnsi="Californian FB"/>
          <w:sz w:val="28"/>
        </w:rPr>
      </w:pPr>
      <w:r w:rsidRPr="00C05AEE">
        <w:rPr>
          <w:rFonts w:ascii="Californian FB" w:hAnsi="Californian FB"/>
          <w:sz w:val="28"/>
        </w:rPr>
        <w:t xml:space="preserve">Military service?  </w:t>
      </w:r>
      <w:r w:rsidRPr="00C05AEE">
        <w:rPr>
          <w:rFonts w:ascii="Californian FB" w:hAnsi="Californian FB"/>
          <w:sz w:val="28"/>
        </w:rPr>
        <w:tab/>
      </w:r>
      <w:r w:rsidRPr="00C05AEE">
        <w:rPr>
          <w:rFonts w:ascii="Californian FB" w:hAnsi="Californian FB"/>
          <w:sz w:val="28"/>
        </w:rPr>
        <w:tab/>
        <w:t>Yes</w:t>
      </w:r>
      <w:r w:rsidRPr="00C05AEE">
        <w:rPr>
          <w:rFonts w:ascii="Californian FB" w:hAnsi="Californian FB"/>
          <w:sz w:val="28"/>
        </w:rPr>
        <w:tab/>
        <w:t xml:space="preserve">    No</w:t>
      </w:r>
    </w:p>
    <w:p w14:paraId="1B5CF059"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If yes, serial number</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 xml:space="preserve"> </w:t>
      </w:r>
      <w:r w:rsidRPr="00C05AEE">
        <w:rPr>
          <w:rFonts w:ascii="Californian FB" w:hAnsi="Californian FB"/>
          <w:sz w:val="28"/>
        </w:rPr>
        <w:tab/>
        <w:t>Date</w:t>
      </w:r>
      <w:proofErr w:type="gramEnd"/>
      <w:r w:rsidRPr="00C05AEE">
        <w:rPr>
          <w:rFonts w:ascii="Californian FB" w:hAnsi="Californian FB"/>
          <w:sz w:val="28"/>
        </w:rPr>
        <w:t xml:space="preserve"> of active duty:  </w:t>
      </w:r>
      <w:r w:rsidRPr="00C05AEE">
        <w:rPr>
          <w:rFonts w:ascii="Californian FB" w:hAnsi="Californian FB"/>
          <w:sz w:val="28"/>
          <w:u w:val="single"/>
        </w:rPr>
        <w:tab/>
      </w:r>
      <w:r w:rsidRPr="00C05AEE">
        <w:rPr>
          <w:rFonts w:ascii="Californian FB" w:hAnsi="Californian FB"/>
          <w:sz w:val="28"/>
          <w:u w:val="single"/>
        </w:rPr>
        <w:tab/>
      </w:r>
    </w:p>
    <w:p w14:paraId="577D4A5E" w14:textId="77777777" w:rsidR="004C1700" w:rsidRPr="00C05AEE" w:rsidRDefault="004C1700" w:rsidP="004C1700">
      <w:pPr>
        <w:rPr>
          <w:rFonts w:ascii="Californian FB" w:hAnsi="Californian FB"/>
          <w:sz w:val="28"/>
        </w:rPr>
      </w:pPr>
      <w:r w:rsidRPr="00C05AEE">
        <w:rPr>
          <w:rFonts w:ascii="Californian FB" w:hAnsi="Californian FB"/>
          <w:sz w:val="28"/>
        </w:rPr>
        <w:tab/>
        <w:t>Date of discharge</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 xml:space="preserve"> </w:t>
      </w:r>
      <w:r w:rsidRPr="00C05AEE">
        <w:rPr>
          <w:rFonts w:ascii="Californian FB" w:hAnsi="Californian FB"/>
          <w:sz w:val="28"/>
        </w:rPr>
        <w:tab/>
        <w:t>Copy</w:t>
      </w:r>
      <w:proofErr w:type="gramEnd"/>
      <w:r w:rsidRPr="00C05AEE">
        <w:rPr>
          <w:rFonts w:ascii="Californian FB" w:hAnsi="Californian FB"/>
          <w:sz w:val="28"/>
        </w:rPr>
        <w:t xml:space="preserve"> of DD214 (discharge papers)</w:t>
      </w:r>
    </w:p>
    <w:p w14:paraId="7C9ACF49"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t xml:space="preserve">Location of DD214: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A0F2D3D" w14:textId="77777777" w:rsidR="004C1700" w:rsidRPr="00C05AEE" w:rsidRDefault="004C1700" w:rsidP="004C1700">
      <w:pPr>
        <w:rPr>
          <w:rFonts w:ascii="Californian FB" w:hAnsi="Californian FB"/>
          <w:sz w:val="28"/>
        </w:rPr>
      </w:pPr>
    </w:p>
    <w:p w14:paraId="1347519B"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48"/>
          <w:u w:val="single"/>
        </w:rPr>
        <w:t>Cemetery</w:t>
      </w:r>
    </w:p>
    <w:p w14:paraId="321275FC" w14:textId="77777777" w:rsidR="004C1700" w:rsidRPr="00C05AEE" w:rsidRDefault="004C1700" w:rsidP="004C1700">
      <w:pPr>
        <w:jc w:val="center"/>
        <w:rPr>
          <w:rFonts w:ascii="Californian FB" w:hAnsi="Californian FB"/>
          <w:sz w:val="6"/>
          <w:u w:val="single"/>
        </w:rPr>
      </w:pPr>
    </w:p>
    <w:p w14:paraId="094513C0"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Name of cemetery: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A136000"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Lot #: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 xml:space="preserve">Block #: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 xml:space="preserve">Section #: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456C322"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When purchased: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 xml:space="preserve">Deed number: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F88AEBD"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Location of deed: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9A47C21" w14:textId="77777777" w:rsidR="004C1700" w:rsidRPr="00C05AEE" w:rsidRDefault="004C1700" w:rsidP="004C1700">
      <w:pPr>
        <w:rPr>
          <w:rFonts w:ascii="Californian FB" w:hAnsi="Californian FB"/>
          <w:sz w:val="28"/>
          <w:u w:val="single"/>
        </w:rPr>
      </w:pPr>
      <w:r w:rsidRPr="00C05AEE">
        <w:rPr>
          <w:rFonts w:ascii="Californian FB" w:hAnsi="Californian FB"/>
          <w:sz w:val="28"/>
        </w:rPr>
        <w:t>Contact person</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Phone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63AADF1" w14:textId="77777777" w:rsidR="004C1700" w:rsidRDefault="004C1700" w:rsidP="004C1700">
      <w:pPr>
        <w:rPr>
          <w:rFonts w:ascii="Californian FB" w:hAnsi="Californian FB"/>
          <w:sz w:val="28"/>
          <w:u w:val="single"/>
        </w:rPr>
      </w:pPr>
      <w:r w:rsidRPr="00C05AEE">
        <w:rPr>
          <w:rFonts w:ascii="Californian FB" w:hAnsi="Californian FB"/>
          <w:sz w:val="28"/>
        </w:rPr>
        <w:t xml:space="preserve">I would like to be buried in Lot # </w:t>
      </w:r>
      <w:r w:rsidRPr="00C05AEE">
        <w:rPr>
          <w:rFonts w:ascii="Californian FB" w:hAnsi="Californian FB"/>
          <w:sz w:val="28"/>
          <w:u w:val="single"/>
        </w:rPr>
        <w:tab/>
      </w:r>
      <w:r w:rsidRPr="00C05AEE">
        <w:rPr>
          <w:rFonts w:ascii="Californian FB" w:hAnsi="Californian FB"/>
          <w:sz w:val="28"/>
          <w:u w:val="single"/>
        </w:rPr>
        <w:tab/>
        <w:t xml:space="preserve"> </w:t>
      </w:r>
    </w:p>
    <w:p w14:paraId="242FD9FC" w14:textId="77777777" w:rsidR="00CE3D78" w:rsidRDefault="00CE3D78" w:rsidP="004C1700">
      <w:pPr>
        <w:rPr>
          <w:rFonts w:ascii="Californian FB" w:hAnsi="Californian FB"/>
          <w:sz w:val="28"/>
          <w:u w:val="single"/>
        </w:rPr>
      </w:pPr>
    </w:p>
    <w:p w14:paraId="5ACA4D72" w14:textId="77777777" w:rsidR="00CE3D78" w:rsidRDefault="00CE3D78" w:rsidP="004C1700">
      <w:pPr>
        <w:rPr>
          <w:rFonts w:ascii="Californian FB" w:hAnsi="Californian FB"/>
          <w:sz w:val="28"/>
          <w:u w:val="single"/>
        </w:rPr>
      </w:pPr>
    </w:p>
    <w:p w14:paraId="1E09F166" w14:textId="77777777" w:rsidR="00CE3D78" w:rsidRPr="00C05AEE" w:rsidRDefault="00CE3D78" w:rsidP="004C1700">
      <w:pPr>
        <w:rPr>
          <w:rFonts w:ascii="Californian FB" w:hAnsi="Californian FB"/>
          <w:sz w:val="28"/>
        </w:rPr>
      </w:pPr>
    </w:p>
    <w:p w14:paraId="7E7E8781" w14:textId="77777777" w:rsidR="00CE3D78" w:rsidRPr="00C05AEE" w:rsidRDefault="00CE3D78" w:rsidP="00CE3D78">
      <w:pPr>
        <w:jc w:val="center"/>
        <w:rPr>
          <w:rFonts w:ascii="Californian FB" w:hAnsi="Californian FB"/>
          <w:sz w:val="28"/>
        </w:rPr>
      </w:pPr>
      <w:r w:rsidRPr="00C05AEE">
        <w:rPr>
          <w:rFonts w:ascii="Californian FB" w:hAnsi="Californian FB"/>
          <w:sz w:val="48"/>
          <w:u w:val="single"/>
        </w:rPr>
        <w:t>About the Obituary</w:t>
      </w:r>
    </w:p>
    <w:p w14:paraId="57215B92" w14:textId="77777777" w:rsidR="00CE3D78" w:rsidRPr="00C05AEE" w:rsidRDefault="00CE3D78" w:rsidP="00CE3D78">
      <w:pPr>
        <w:rPr>
          <w:rFonts w:ascii="Californian FB" w:hAnsi="Californian FB"/>
          <w:sz w:val="28"/>
          <w:u w:val="single"/>
        </w:rPr>
      </w:pPr>
    </w:p>
    <w:p w14:paraId="35C2C5AF" w14:textId="77777777" w:rsidR="00CE3D78" w:rsidRPr="00C05AEE" w:rsidRDefault="00CE3D78" w:rsidP="00CE3D78">
      <w:pPr>
        <w:jc w:val="center"/>
        <w:rPr>
          <w:rFonts w:ascii="Californian FB" w:hAnsi="Californian FB"/>
          <w:szCs w:val="22"/>
        </w:rPr>
      </w:pPr>
      <w:r w:rsidRPr="00C05AEE">
        <w:rPr>
          <w:rFonts w:ascii="Californian FB" w:hAnsi="Californian FB"/>
          <w:szCs w:val="22"/>
        </w:rPr>
        <w:t xml:space="preserve">The newspaper will want an obituary as soon as possible so having this done is a real blessing to your loved ones. </w:t>
      </w:r>
    </w:p>
    <w:p w14:paraId="0C2695A8" w14:textId="77777777" w:rsidR="00CE3D78" w:rsidRPr="00C05AEE" w:rsidRDefault="00CE3D78" w:rsidP="00CE3D78">
      <w:pPr>
        <w:jc w:val="center"/>
        <w:rPr>
          <w:rFonts w:ascii="Californian FB" w:hAnsi="Californian FB"/>
          <w:szCs w:val="22"/>
        </w:rPr>
      </w:pPr>
      <w:r w:rsidRPr="00C05AEE">
        <w:rPr>
          <w:rFonts w:ascii="Californian FB" w:hAnsi="Californian FB"/>
          <w:szCs w:val="22"/>
        </w:rPr>
        <w:t xml:space="preserve">In a </w:t>
      </w:r>
      <w:r w:rsidRPr="00C05AEE">
        <w:rPr>
          <w:rFonts w:ascii="Californian FB" w:hAnsi="Californian FB"/>
          <w:sz w:val="28"/>
          <w:szCs w:val="22"/>
          <w:u w:val="single"/>
        </w:rPr>
        <w:t>standard obituary</w:t>
      </w:r>
      <w:r w:rsidRPr="00C05AEE">
        <w:rPr>
          <w:rFonts w:ascii="Californian FB" w:hAnsi="Californian FB"/>
          <w:szCs w:val="22"/>
        </w:rPr>
        <w:t xml:space="preserve"> the family gives the facts to the funeral home that write it and submit it to the newspaper.  The newspaper will edit it.  </w:t>
      </w:r>
    </w:p>
    <w:p w14:paraId="3F4801A8" w14:textId="77777777" w:rsidR="00CE3D78" w:rsidRPr="00C05AEE" w:rsidRDefault="00CE3D78" w:rsidP="00CE3D78">
      <w:pPr>
        <w:jc w:val="center"/>
        <w:rPr>
          <w:rFonts w:ascii="Californian FB" w:hAnsi="Californian FB"/>
          <w:szCs w:val="22"/>
        </w:rPr>
      </w:pPr>
      <w:r w:rsidRPr="00C05AEE">
        <w:rPr>
          <w:rFonts w:ascii="Californian FB" w:hAnsi="Californian FB"/>
          <w:szCs w:val="22"/>
        </w:rPr>
        <w:t xml:space="preserve">A </w:t>
      </w:r>
      <w:r w:rsidRPr="00C05AEE">
        <w:rPr>
          <w:rFonts w:ascii="Californian FB" w:hAnsi="Californian FB"/>
          <w:sz w:val="28"/>
          <w:szCs w:val="22"/>
          <w:u w:val="single"/>
        </w:rPr>
        <w:t>family tribute</w:t>
      </w:r>
      <w:r w:rsidRPr="00C05AEE">
        <w:rPr>
          <w:rFonts w:ascii="Californian FB" w:hAnsi="Californian FB"/>
          <w:szCs w:val="22"/>
        </w:rPr>
        <w:t xml:space="preserve"> is more personal (i.e. grandpa was the best fisherman in the world) and costs more.  This is written by the family and given to the funeral home who submits it to the newspaper.</w:t>
      </w:r>
    </w:p>
    <w:p w14:paraId="487469A4" w14:textId="77777777" w:rsidR="00CE3D78" w:rsidRPr="00C05AEE" w:rsidRDefault="00CE3D78" w:rsidP="00CE3D78">
      <w:pPr>
        <w:rPr>
          <w:rFonts w:ascii="Californian FB" w:hAnsi="Californian FB"/>
          <w:sz w:val="28"/>
        </w:rPr>
      </w:pPr>
    </w:p>
    <w:p w14:paraId="350589BA" w14:textId="77777777" w:rsidR="00CE3D78" w:rsidRPr="00C05AEE" w:rsidRDefault="00CE3D78" w:rsidP="00CE3D78">
      <w:pPr>
        <w:jc w:val="center"/>
        <w:rPr>
          <w:rFonts w:ascii="Californian FB" w:hAnsi="Californian FB"/>
          <w:sz w:val="28"/>
        </w:rPr>
      </w:pPr>
      <w:r w:rsidRPr="00C05AEE">
        <w:rPr>
          <w:rFonts w:ascii="Californian FB" w:hAnsi="Californian FB"/>
          <w:sz w:val="48"/>
          <w:u w:val="single"/>
        </w:rPr>
        <w:lastRenderedPageBreak/>
        <w:t>Picture</w:t>
      </w:r>
    </w:p>
    <w:p w14:paraId="3081738C" w14:textId="77777777" w:rsidR="00CE3D78" w:rsidRPr="00C05AEE" w:rsidRDefault="00CE3D78" w:rsidP="00CE3D78">
      <w:pPr>
        <w:rPr>
          <w:rFonts w:ascii="Californian FB" w:hAnsi="Californian FB"/>
          <w:sz w:val="28"/>
        </w:rPr>
      </w:pPr>
    </w:p>
    <w:p w14:paraId="713A8691" w14:textId="77777777" w:rsidR="00C05AEE" w:rsidRPr="00CE3D78" w:rsidRDefault="00CE3D78" w:rsidP="00CE3D78">
      <w:pPr>
        <w:rPr>
          <w:rFonts w:ascii="Californian FB" w:hAnsi="Californian FB"/>
          <w:sz w:val="28"/>
        </w:rPr>
      </w:pPr>
      <w:r w:rsidRPr="00C05AEE">
        <w:rPr>
          <w:rFonts w:ascii="Californian FB" w:hAnsi="Californian FB"/>
          <w:sz w:val="28"/>
        </w:rPr>
        <w:t>Picture I want used for funeral program and/or obituary: (see attached)</w:t>
      </w:r>
    </w:p>
    <w:p w14:paraId="6D49582B" w14:textId="77777777" w:rsidR="004C1700" w:rsidRPr="00C05AEE" w:rsidRDefault="004C1700" w:rsidP="004C1700">
      <w:pPr>
        <w:rPr>
          <w:rFonts w:ascii="Californian FB" w:hAnsi="Californian FB"/>
          <w:sz w:val="28"/>
        </w:rPr>
      </w:pPr>
    </w:p>
    <w:p w14:paraId="31C84E40"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48"/>
          <w:u w:val="single"/>
        </w:rPr>
        <w:t>My Obituary</w:t>
      </w:r>
    </w:p>
    <w:p w14:paraId="6C6EC4FD" w14:textId="77777777" w:rsidR="004C1700" w:rsidRPr="00C05AEE" w:rsidRDefault="004C1700" w:rsidP="004C1700">
      <w:pPr>
        <w:rPr>
          <w:rFonts w:ascii="Californian FB" w:hAnsi="Californian FB"/>
          <w:sz w:val="28"/>
        </w:rPr>
      </w:pPr>
    </w:p>
    <w:p w14:paraId="708812A5" w14:textId="77777777" w:rsidR="004C1700" w:rsidRPr="00CE3D78" w:rsidRDefault="004C1700" w:rsidP="004C1700">
      <w:pPr>
        <w:rPr>
          <w:rFonts w:ascii="Californian FB" w:hAnsi="Californian FB"/>
          <w:sz w:val="28"/>
          <w:u w:val="single"/>
        </w:rPr>
      </w:pPr>
      <w:r w:rsidRPr="00CE3D78">
        <w:rPr>
          <w:rFonts w:ascii="Californian FB" w:hAnsi="Californian FB"/>
          <w:sz w:val="28"/>
        </w:rPr>
        <w:t xml:space="preserve">Specific things I want included in my obituary (beyond what’s in the life sketch):  </w:t>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t xml:space="preserve"> </w:t>
      </w:r>
    </w:p>
    <w:p w14:paraId="2F404425" w14:textId="77777777" w:rsidR="004C1700" w:rsidRPr="00C05AEE" w:rsidRDefault="004C1700" w:rsidP="004C1700">
      <w:pPr>
        <w:rPr>
          <w:rFonts w:ascii="Californian FB" w:hAnsi="Californian FB"/>
          <w:sz w:val="28"/>
          <w:u w:val="single"/>
        </w:rPr>
      </w:pP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E3D78">
        <w:rPr>
          <w:rFonts w:ascii="Californian FB" w:hAnsi="Californian FB"/>
          <w:sz w:val="28"/>
          <w:u w:val="single"/>
        </w:rPr>
        <w:tab/>
      </w:r>
      <w:r w:rsidRPr="00C05AEE">
        <w:rPr>
          <w:rFonts w:ascii="Californian FB" w:hAnsi="Californian FB"/>
          <w:sz w:val="28"/>
          <w:u w:val="single"/>
        </w:rPr>
        <w:t xml:space="preserve"> </w:t>
      </w:r>
    </w:p>
    <w:p w14:paraId="4F831130" w14:textId="77777777" w:rsidR="004C1700" w:rsidRPr="00C05AEE" w:rsidRDefault="004C1700" w:rsidP="004C1700">
      <w:pPr>
        <w:rPr>
          <w:rFonts w:ascii="Californian FB" w:hAnsi="Californian FB"/>
          <w:sz w:val="28"/>
        </w:rPr>
      </w:pPr>
    </w:p>
    <w:p w14:paraId="72373ECB" w14:textId="77777777" w:rsidR="004C1700" w:rsidRPr="00CE3D78" w:rsidRDefault="004C1700" w:rsidP="004C1700">
      <w:pPr>
        <w:rPr>
          <w:rFonts w:ascii="Californian FB" w:hAnsi="Californian FB"/>
          <w:sz w:val="28"/>
          <w:szCs w:val="28"/>
        </w:rPr>
      </w:pPr>
      <w:r w:rsidRPr="00CE3D78">
        <w:rPr>
          <w:rFonts w:ascii="Californian FB" w:hAnsi="Californian FB"/>
          <w:sz w:val="28"/>
          <w:szCs w:val="28"/>
        </w:rPr>
        <w:t xml:space="preserve">Full Name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t xml:space="preserve"> </w:t>
      </w:r>
    </w:p>
    <w:p w14:paraId="4C70E237"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rPr>
        <w:t xml:space="preserve">Street address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p>
    <w:p w14:paraId="21A3242F"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rPr>
        <w:t xml:space="preserve">Birthplace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t xml:space="preserve">  </w:t>
      </w:r>
    </w:p>
    <w:p w14:paraId="0AAFEE80"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rPr>
        <w:t xml:space="preserve">Birth date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t xml:space="preserve"> </w:t>
      </w:r>
    </w:p>
    <w:p w14:paraId="1A5D6CA9"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rPr>
        <w:t xml:space="preserve">Resided in County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rPr>
        <w:t xml:space="preserve">State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t xml:space="preserve">  </w:t>
      </w:r>
    </w:p>
    <w:p w14:paraId="0D1E3FCD" w14:textId="77777777" w:rsidR="004C1700" w:rsidRPr="00CE3D78" w:rsidRDefault="004C1700" w:rsidP="004C1700">
      <w:pPr>
        <w:rPr>
          <w:rFonts w:ascii="Californian FB" w:hAnsi="Californian FB"/>
          <w:sz w:val="28"/>
          <w:szCs w:val="28"/>
          <w:u w:val="single"/>
        </w:rPr>
      </w:pPr>
      <w:proofErr w:type="gramStart"/>
      <w:r w:rsidRPr="00CE3D78">
        <w:rPr>
          <w:rFonts w:ascii="Californian FB" w:hAnsi="Californian FB"/>
          <w:sz w:val="28"/>
          <w:szCs w:val="28"/>
        </w:rPr>
        <w:t>Lived</w:t>
      </w:r>
      <w:proofErr w:type="gramEnd"/>
      <w:r w:rsidRPr="00CE3D78">
        <w:rPr>
          <w:rFonts w:ascii="Californian FB" w:hAnsi="Californian FB"/>
          <w:sz w:val="28"/>
          <w:szCs w:val="28"/>
        </w:rPr>
        <w:t xml:space="preserve"> here since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p>
    <w:p w14:paraId="5C825BFC"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rPr>
        <w:t xml:space="preserve">Marital status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t xml:space="preserve">   </w:t>
      </w:r>
    </w:p>
    <w:p w14:paraId="100FBB73"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rPr>
        <w:t xml:space="preserve">Spouse name (including maiden name)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t xml:space="preserve">  </w:t>
      </w:r>
    </w:p>
    <w:p w14:paraId="4696E9A4"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rPr>
        <w:t xml:space="preserve">Marriage date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t xml:space="preserve">  </w:t>
      </w:r>
      <w:r w:rsidRPr="00CE3D78">
        <w:rPr>
          <w:rFonts w:ascii="Californian FB" w:hAnsi="Californian FB"/>
          <w:sz w:val="28"/>
          <w:szCs w:val="28"/>
        </w:rPr>
        <w:t xml:space="preserve">  Marriage place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t xml:space="preserve"> </w:t>
      </w:r>
    </w:p>
    <w:p w14:paraId="268E21A1"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rPr>
        <w:t xml:space="preserve">Occupation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t xml:space="preserve">  </w:t>
      </w:r>
    </w:p>
    <w:p w14:paraId="35ACEA4A"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rPr>
        <w:t xml:space="preserve">Company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t xml:space="preserve">  </w:t>
      </w:r>
    </w:p>
    <w:p w14:paraId="45A4F9B1"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rPr>
        <w:t xml:space="preserve">Type of business industry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t xml:space="preserve">   </w:t>
      </w:r>
    </w:p>
    <w:p w14:paraId="650BC8DA"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t xml:space="preserve">  </w:t>
      </w:r>
    </w:p>
    <w:p w14:paraId="10252CF6"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rPr>
        <w:t xml:space="preserve">Veteran/Branch of service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p>
    <w:p w14:paraId="7D3AA411"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rPr>
        <w:t xml:space="preserve">Serial No.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t xml:space="preserve">  </w:t>
      </w:r>
    </w:p>
    <w:p w14:paraId="4DB5240D"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rPr>
        <w:tab/>
        <w:t xml:space="preserve">Name of war/Dates served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p>
    <w:p w14:paraId="3934D493" w14:textId="77777777" w:rsidR="004C1700" w:rsidRPr="00CE3D78" w:rsidRDefault="004C1700" w:rsidP="004C1700">
      <w:pPr>
        <w:ind w:firstLine="720"/>
        <w:rPr>
          <w:rFonts w:ascii="Californian FB" w:hAnsi="Californian FB"/>
          <w:sz w:val="28"/>
          <w:szCs w:val="28"/>
          <w:u w:val="single"/>
        </w:rPr>
      </w:pPr>
      <w:r w:rsidRPr="00CE3D78">
        <w:rPr>
          <w:rFonts w:ascii="Californian FB" w:hAnsi="Californian FB"/>
          <w:sz w:val="28"/>
          <w:szCs w:val="28"/>
        </w:rPr>
        <w:t xml:space="preserve">Organization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p>
    <w:p w14:paraId="3ACBDAAD"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rPr>
        <w:tab/>
        <w:t xml:space="preserve">Rank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p>
    <w:p w14:paraId="3990FF6E"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rPr>
        <w:tab/>
        <w:t xml:space="preserve">Enlisted at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rPr>
        <w:tab/>
        <w:t xml:space="preserve"> Date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p>
    <w:p w14:paraId="0AA3FDF9"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rPr>
        <w:tab/>
        <w:t xml:space="preserve">Discharged at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rPr>
        <w:tab/>
        <w:t xml:space="preserve"> Date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p>
    <w:p w14:paraId="5052F938"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rPr>
        <w:tab/>
        <w:t xml:space="preserve">Location of Discharge Certificate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p>
    <w:p w14:paraId="1A2FC94A"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p>
    <w:p w14:paraId="3649DD99"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rPr>
        <w:t xml:space="preserve">Father’s full name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t xml:space="preserve">   </w:t>
      </w:r>
    </w:p>
    <w:p w14:paraId="4AC6F585"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rPr>
        <w:t xml:space="preserve">Father’s Birthplace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t xml:space="preserve">   </w:t>
      </w:r>
    </w:p>
    <w:p w14:paraId="4DC5DF55" w14:textId="77777777" w:rsidR="004C1700" w:rsidRPr="00CE3D78" w:rsidRDefault="004C1700" w:rsidP="004C1700">
      <w:pPr>
        <w:rPr>
          <w:rFonts w:ascii="Californian FB" w:hAnsi="Californian FB"/>
          <w:sz w:val="28"/>
          <w:szCs w:val="28"/>
        </w:rPr>
      </w:pPr>
      <w:r w:rsidRPr="00CE3D78">
        <w:rPr>
          <w:rFonts w:ascii="Californian FB" w:hAnsi="Californian FB"/>
          <w:sz w:val="28"/>
          <w:szCs w:val="28"/>
        </w:rPr>
        <w:t xml:space="preserve">Mother’s full maiden name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t xml:space="preserve"> </w:t>
      </w:r>
    </w:p>
    <w:p w14:paraId="3B15AEEC" w14:textId="77777777" w:rsidR="004C1700" w:rsidRPr="00CE3D78" w:rsidRDefault="004C1700" w:rsidP="004C1700">
      <w:pPr>
        <w:rPr>
          <w:rFonts w:ascii="Californian FB" w:hAnsi="Californian FB"/>
          <w:sz w:val="28"/>
          <w:szCs w:val="28"/>
          <w:u w:val="single"/>
        </w:rPr>
      </w:pPr>
      <w:r w:rsidRPr="00CE3D78">
        <w:rPr>
          <w:rFonts w:ascii="Californian FB" w:hAnsi="Californian FB"/>
          <w:sz w:val="28"/>
          <w:szCs w:val="28"/>
        </w:rPr>
        <w:t xml:space="preserve">Mother’s Birthplace </w:t>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r>
      <w:r w:rsidRPr="00CE3D78">
        <w:rPr>
          <w:rFonts w:ascii="Californian FB" w:hAnsi="Californian FB"/>
          <w:sz w:val="28"/>
          <w:szCs w:val="28"/>
          <w:u w:val="single"/>
        </w:rPr>
        <w:tab/>
        <w:t xml:space="preserve">   </w:t>
      </w:r>
    </w:p>
    <w:p w14:paraId="49E474EB" w14:textId="77777777" w:rsidR="004C1700" w:rsidRPr="00CE3D78" w:rsidRDefault="004C1700" w:rsidP="004C1700">
      <w:pPr>
        <w:rPr>
          <w:rFonts w:ascii="Californian FB" w:hAnsi="Californian FB"/>
          <w:sz w:val="28"/>
          <w:szCs w:val="28"/>
          <w:u w:val="single"/>
        </w:rPr>
      </w:pPr>
    </w:p>
    <w:p w14:paraId="5C662566" w14:textId="77777777" w:rsidR="004C1700" w:rsidRPr="00CE3D78" w:rsidRDefault="004C1700" w:rsidP="004C1700">
      <w:pPr>
        <w:rPr>
          <w:rFonts w:ascii="Californian FB" w:hAnsi="Californian FB"/>
          <w:sz w:val="28"/>
          <w:szCs w:val="28"/>
        </w:rPr>
      </w:pPr>
      <w:r w:rsidRPr="00CE3D78">
        <w:rPr>
          <w:rFonts w:ascii="Californian FB" w:hAnsi="Californian FB"/>
          <w:sz w:val="28"/>
          <w:szCs w:val="28"/>
        </w:rPr>
        <w:sym w:font="Webdings" w:char="F063"/>
      </w:r>
      <w:r w:rsidRPr="00CE3D78">
        <w:rPr>
          <w:rFonts w:ascii="Californian FB" w:hAnsi="Californian FB"/>
          <w:sz w:val="28"/>
          <w:szCs w:val="28"/>
        </w:rPr>
        <w:t xml:space="preserve">  I have written my obituary.  Feel free to add to it. (see attached). </w:t>
      </w:r>
    </w:p>
    <w:p w14:paraId="55B5A593" w14:textId="77777777" w:rsidR="001834EE" w:rsidRPr="00C05AEE" w:rsidRDefault="001834EE" w:rsidP="00E261B2">
      <w:pPr>
        <w:rPr>
          <w:rFonts w:ascii="Californian FB" w:hAnsi="Californian FB"/>
          <w:sz w:val="28"/>
        </w:rPr>
      </w:pPr>
    </w:p>
    <w:p w14:paraId="349DEB58" w14:textId="77777777" w:rsidR="001834EE" w:rsidRPr="00C05AEE" w:rsidRDefault="001834EE" w:rsidP="004C1700">
      <w:pPr>
        <w:jc w:val="center"/>
        <w:rPr>
          <w:rFonts w:ascii="Californian FB" w:hAnsi="Californian FB"/>
          <w:sz w:val="28"/>
        </w:rPr>
      </w:pPr>
    </w:p>
    <w:p w14:paraId="295A5ADF" w14:textId="77777777" w:rsidR="001834EE" w:rsidRPr="00C05AEE" w:rsidRDefault="001834EE" w:rsidP="004C1700">
      <w:pPr>
        <w:jc w:val="center"/>
        <w:rPr>
          <w:rFonts w:ascii="Californian FB" w:hAnsi="Californian FB"/>
          <w:sz w:val="28"/>
        </w:rPr>
      </w:pPr>
    </w:p>
    <w:p w14:paraId="0A5CF6EE" w14:textId="77777777" w:rsidR="004C1700" w:rsidRDefault="004C1700" w:rsidP="004C1700">
      <w:pPr>
        <w:jc w:val="center"/>
        <w:rPr>
          <w:rFonts w:ascii="Californian FB" w:hAnsi="Californian FB"/>
          <w:sz w:val="48"/>
          <w:u w:val="single"/>
        </w:rPr>
      </w:pPr>
      <w:r w:rsidRPr="00C05AEE">
        <w:rPr>
          <w:rFonts w:ascii="Californian FB" w:hAnsi="Californian FB"/>
          <w:sz w:val="48"/>
          <w:u w:val="single"/>
        </w:rPr>
        <w:t>About funerals</w:t>
      </w:r>
    </w:p>
    <w:p w14:paraId="2B79BABD" w14:textId="77777777" w:rsidR="00CE3D78" w:rsidRPr="00C05AEE" w:rsidRDefault="00CE3D78" w:rsidP="004C1700">
      <w:pPr>
        <w:jc w:val="center"/>
        <w:rPr>
          <w:rFonts w:ascii="Californian FB" w:hAnsi="Californian FB"/>
          <w:sz w:val="48"/>
          <w:u w:val="single"/>
        </w:rPr>
      </w:pPr>
    </w:p>
    <w:p w14:paraId="77FDB9ED" w14:textId="77777777" w:rsidR="004C1700" w:rsidRPr="00C05AEE" w:rsidRDefault="004C1700" w:rsidP="004C1700">
      <w:pPr>
        <w:tabs>
          <w:tab w:val="left" w:pos="4560"/>
        </w:tabs>
        <w:rPr>
          <w:rFonts w:ascii="Californian FB" w:hAnsi="Californian FB"/>
          <w:sz w:val="16"/>
        </w:rPr>
      </w:pPr>
      <w:r w:rsidRPr="00C05AEE">
        <w:rPr>
          <w:rFonts w:ascii="Californian FB" w:hAnsi="Californian FB"/>
          <w:sz w:val="16"/>
        </w:rPr>
        <w:tab/>
      </w:r>
    </w:p>
    <w:p w14:paraId="5BD2AE0F" w14:textId="77777777" w:rsidR="004C1700" w:rsidRDefault="004C1700" w:rsidP="00CE3D78">
      <w:pPr>
        <w:jc w:val="center"/>
        <w:rPr>
          <w:rFonts w:ascii="Californian FB" w:hAnsi="Californian FB"/>
          <w:sz w:val="32"/>
        </w:rPr>
      </w:pPr>
      <w:r w:rsidRPr="00C05AEE">
        <w:rPr>
          <w:rFonts w:ascii="Californian FB" w:hAnsi="Californian FB"/>
          <w:sz w:val="32"/>
        </w:rPr>
        <w:t xml:space="preserve">A funeral is a place of joy where good memories are talked about and families draw together.  As you consider your funeral program, remember that funerals serve a purpose and are a necessary part of grieving—the lives and hearts of your family and friends will be empty without you.  Your funeral can give your loved ones hope in eternal things beyond this life.  Funerals fall under the same protocol as sacrament meetings—they are a religious ceremony that emphasizes Christ.  Therefore, the music should be planned with that mind.  Church protocol dictates that the </w:t>
      </w:r>
      <w:proofErr w:type="gramStart"/>
      <w:r w:rsidRPr="00C05AEE">
        <w:rPr>
          <w:rFonts w:ascii="Californian FB" w:hAnsi="Californian FB"/>
          <w:sz w:val="32"/>
        </w:rPr>
        <w:t>Bishop</w:t>
      </w:r>
      <w:proofErr w:type="gramEnd"/>
      <w:r w:rsidRPr="00C05AEE">
        <w:rPr>
          <w:rFonts w:ascii="Californian FB" w:hAnsi="Californian FB"/>
          <w:sz w:val="32"/>
        </w:rPr>
        <w:t xml:space="preserve"> give the final remarks.</w:t>
      </w:r>
    </w:p>
    <w:p w14:paraId="3C6C641E" w14:textId="77777777" w:rsidR="00CE3D78" w:rsidRPr="00CE3D78" w:rsidRDefault="00CE3D78" w:rsidP="00CE3D78">
      <w:pPr>
        <w:jc w:val="center"/>
        <w:rPr>
          <w:rFonts w:ascii="Californian FB" w:hAnsi="Californian FB"/>
          <w:sz w:val="32"/>
        </w:rPr>
      </w:pPr>
    </w:p>
    <w:p w14:paraId="2549B79B" w14:textId="77777777" w:rsidR="004C1700" w:rsidRPr="00C05AEE" w:rsidRDefault="004C1700" w:rsidP="004C1700">
      <w:pPr>
        <w:jc w:val="center"/>
        <w:rPr>
          <w:rFonts w:ascii="Californian FB" w:hAnsi="Californian FB"/>
          <w:sz w:val="28"/>
          <w:u w:val="single"/>
        </w:rPr>
      </w:pPr>
      <w:r w:rsidRPr="00C05AEE">
        <w:rPr>
          <w:rFonts w:ascii="Californian FB" w:hAnsi="Californian FB"/>
          <w:sz w:val="32"/>
        </w:rPr>
        <w:t xml:space="preserve">My preferred florist is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8156D95" w14:textId="77777777" w:rsidR="004C1700" w:rsidRPr="00C05AEE" w:rsidRDefault="004C1700" w:rsidP="004C1700">
      <w:pPr>
        <w:jc w:val="center"/>
        <w:rPr>
          <w:rFonts w:ascii="Californian FB" w:hAnsi="Californian FB"/>
          <w:sz w:val="32"/>
        </w:rPr>
      </w:pPr>
      <w:r w:rsidRPr="00C05AEE">
        <w:rPr>
          <w:rFonts w:ascii="Californian FB" w:hAnsi="Californian FB"/>
          <w:sz w:val="32"/>
        </w:rPr>
        <w:t xml:space="preserve">Phone number: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919B06B" w14:textId="77777777" w:rsidR="001834EE" w:rsidRDefault="001834EE" w:rsidP="004C1700">
      <w:pPr>
        <w:jc w:val="center"/>
        <w:rPr>
          <w:rFonts w:ascii="Californian FB" w:hAnsi="Californian FB"/>
          <w:sz w:val="32"/>
        </w:rPr>
      </w:pPr>
    </w:p>
    <w:p w14:paraId="3991B0B2" w14:textId="77777777" w:rsidR="00CE3D78" w:rsidRDefault="00CE3D78" w:rsidP="004C1700">
      <w:pPr>
        <w:jc w:val="center"/>
        <w:rPr>
          <w:rFonts w:ascii="Californian FB" w:hAnsi="Californian FB"/>
          <w:sz w:val="32"/>
        </w:rPr>
      </w:pPr>
    </w:p>
    <w:p w14:paraId="25345C81" w14:textId="77777777" w:rsidR="00CE3D78" w:rsidRDefault="00CE3D78" w:rsidP="004C1700">
      <w:pPr>
        <w:jc w:val="center"/>
        <w:rPr>
          <w:rFonts w:ascii="Californian FB" w:hAnsi="Californian FB"/>
          <w:sz w:val="32"/>
        </w:rPr>
      </w:pPr>
    </w:p>
    <w:p w14:paraId="64CD9169" w14:textId="77777777" w:rsidR="00CE3D78" w:rsidRDefault="00CE3D78" w:rsidP="004C1700">
      <w:pPr>
        <w:jc w:val="center"/>
        <w:rPr>
          <w:rFonts w:ascii="Californian FB" w:hAnsi="Californian FB"/>
          <w:sz w:val="32"/>
        </w:rPr>
      </w:pPr>
    </w:p>
    <w:p w14:paraId="3D504D19" w14:textId="77777777" w:rsidR="00CE3D78" w:rsidRDefault="00CE3D78" w:rsidP="004C1700">
      <w:pPr>
        <w:jc w:val="center"/>
        <w:rPr>
          <w:rFonts w:ascii="Californian FB" w:hAnsi="Californian FB"/>
          <w:sz w:val="32"/>
        </w:rPr>
      </w:pPr>
    </w:p>
    <w:p w14:paraId="4CAA9DC2" w14:textId="77777777" w:rsidR="00CE3D78" w:rsidRDefault="00CE3D78" w:rsidP="004C1700">
      <w:pPr>
        <w:jc w:val="center"/>
        <w:rPr>
          <w:rFonts w:ascii="Californian FB" w:hAnsi="Californian FB"/>
          <w:sz w:val="32"/>
        </w:rPr>
      </w:pPr>
    </w:p>
    <w:p w14:paraId="487307F9" w14:textId="77777777" w:rsidR="00CE3D78" w:rsidRDefault="00CE3D78" w:rsidP="004C1700">
      <w:pPr>
        <w:jc w:val="center"/>
        <w:rPr>
          <w:rFonts w:ascii="Californian FB" w:hAnsi="Californian FB"/>
          <w:sz w:val="32"/>
        </w:rPr>
      </w:pPr>
    </w:p>
    <w:p w14:paraId="0005B5E6" w14:textId="77777777" w:rsidR="00CE3D78" w:rsidRDefault="00CE3D78" w:rsidP="004C1700">
      <w:pPr>
        <w:jc w:val="center"/>
        <w:rPr>
          <w:rFonts w:ascii="Californian FB" w:hAnsi="Californian FB"/>
          <w:sz w:val="32"/>
        </w:rPr>
      </w:pPr>
    </w:p>
    <w:p w14:paraId="761FF53E" w14:textId="77777777" w:rsidR="00CE3D78" w:rsidRDefault="00CE3D78" w:rsidP="004C1700">
      <w:pPr>
        <w:jc w:val="center"/>
        <w:rPr>
          <w:rFonts w:ascii="Californian FB" w:hAnsi="Californian FB"/>
          <w:sz w:val="32"/>
        </w:rPr>
      </w:pPr>
    </w:p>
    <w:p w14:paraId="431050AC" w14:textId="77777777" w:rsidR="00CE3D78" w:rsidRDefault="00CE3D78" w:rsidP="004C1700">
      <w:pPr>
        <w:jc w:val="center"/>
        <w:rPr>
          <w:rFonts w:ascii="Californian FB" w:hAnsi="Californian FB"/>
          <w:sz w:val="32"/>
        </w:rPr>
      </w:pPr>
    </w:p>
    <w:p w14:paraId="63F3B591" w14:textId="77777777" w:rsidR="00CE3D78" w:rsidRDefault="00CE3D78" w:rsidP="004C1700">
      <w:pPr>
        <w:jc w:val="center"/>
        <w:rPr>
          <w:rFonts w:ascii="Californian FB" w:hAnsi="Californian FB"/>
          <w:sz w:val="32"/>
        </w:rPr>
      </w:pPr>
    </w:p>
    <w:p w14:paraId="178968C6" w14:textId="77777777" w:rsidR="00CE3D78" w:rsidRDefault="00CE3D78" w:rsidP="004C1700">
      <w:pPr>
        <w:jc w:val="center"/>
        <w:rPr>
          <w:rFonts w:ascii="Californian FB" w:hAnsi="Californian FB"/>
          <w:sz w:val="32"/>
        </w:rPr>
      </w:pPr>
    </w:p>
    <w:p w14:paraId="0D853964" w14:textId="77777777" w:rsidR="00CE3D78" w:rsidRDefault="00CE3D78" w:rsidP="004C1700">
      <w:pPr>
        <w:jc w:val="center"/>
        <w:rPr>
          <w:rFonts w:ascii="Californian FB" w:hAnsi="Californian FB"/>
          <w:sz w:val="32"/>
        </w:rPr>
      </w:pPr>
    </w:p>
    <w:p w14:paraId="4AF7736A" w14:textId="77777777" w:rsidR="00CE3D78" w:rsidRDefault="00CE3D78" w:rsidP="004C1700">
      <w:pPr>
        <w:jc w:val="center"/>
        <w:rPr>
          <w:rFonts w:ascii="Californian FB" w:hAnsi="Californian FB"/>
          <w:sz w:val="32"/>
        </w:rPr>
      </w:pPr>
    </w:p>
    <w:p w14:paraId="12138B4B" w14:textId="77777777" w:rsidR="00CE3D78" w:rsidRDefault="00CE3D78" w:rsidP="004C1700">
      <w:pPr>
        <w:jc w:val="center"/>
        <w:rPr>
          <w:rFonts w:ascii="Californian FB" w:hAnsi="Californian FB"/>
          <w:sz w:val="32"/>
        </w:rPr>
      </w:pPr>
    </w:p>
    <w:p w14:paraId="12D3714C" w14:textId="77777777" w:rsidR="00CE3D78" w:rsidRDefault="00CE3D78" w:rsidP="004C1700">
      <w:pPr>
        <w:jc w:val="center"/>
        <w:rPr>
          <w:rFonts w:ascii="Californian FB" w:hAnsi="Californian FB"/>
          <w:sz w:val="32"/>
        </w:rPr>
      </w:pPr>
    </w:p>
    <w:p w14:paraId="54AE3B29" w14:textId="77777777" w:rsidR="00CE3D78" w:rsidRDefault="00CE3D78" w:rsidP="004C1700">
      <w:pPr>
        <w:jc w:val="center"/>
        <w:rPr>
          <w:rFonts w:ascii="Californian FB" w:hAnsi="Californian FB"/>
          <w:sz w:val="32"/>
        </w:rPr>
      </w:pPr>
    </w:p>
    <w:p w14:paraId="3B2089D5" w14:textId="77777777" w:rsidR="00CE3D78" w:rsidRDefault="00CE3D78" w:rsidP="004C1700">
      <w:pPr>
        <w:jc w:val="center"/>
        <w:rPr>
          <w:rFonts w:ascii="Californian FB" w:hAnsi="Californian FB"/>
          <w:sz w:val="32"/>
        </w:rPr>
      </w:pPr>
    </w:p>
    <w:p w14:paraId="6A548678" w14:textId="77777777" w:rsidR="00CE3D78" w:rsidRDefault="00CE3D78" w:rsidP="004C1700">
      <w:pPr>
        <w:jc w:val="center"/>
        <w:rPr>
          <w:rFonts w:ascii="Californian FB" w:hAnsi="Californian FB"/>
          <w:sz w:val="32"/>
        </w:rPr>
      </w:pPr>
    </w:p>
    <w:p w14:paraId="47B79E7B" w14:textId="77777777" w:rsidR="00CE3D78" w:rsidRDefault="00CE3D78" w:rsidP="004C1700">
      <w:pPr>
        <w:jc w:val="center"/>
        <w:rPr>
          <w:rFonts w:ascii="Californian FB" w:hAnsi="Californian FB"/>
          <w:sz w:val="32"/>
        </w:rPr>
      </w:pPr>
    </w:p>
    <w:p w14:paraId="6A47BC4F" w14:textId="77777777" w:rsidR="00CE3D78" w:rsidRDefault="00CE3D78" w:rsidP="004C1700">
      <w:pPr>
        <w:jc w:val="center"/>
        <w:rPr>
          <w:rFonts w:ascii="Californian FB" w:hAnsi="Californian FB"/>
          <w:sz w:val="32"/>
        </w:rPr>
      </w:pPr>
    </w:p>
    <w:p w14:paraId="5D10048E" w14:textId="77777777" w:rsidR="00CE3D78" w:rsidRDefault="00CE3D78" w:rsidP="004C1700">
      <w:pPr>
        <w:jc w:val="center"/>
        <w:rPr>
          <w:rFonts w:ascii="Californian FB" w:hAnsi="Californian FB"/>
          <w:sz w:val="32"/>
        </w:rPr>
      </w:pPr>
    </w:p>
    <w:p w14:paraId="4A8B9DF7" w14:textId="77777777" w:rsidR="001834EE" w:rsidRPr="00C05AEE" w:rsidRDefault="001834EE" w:rsidP="00CE3D78">
      <w:pPr>
        <w:rPr>
          <w:rFonts w:ascii="Californian FB" w:hAnsi="Californian FB"/>
          <w:sz w:val="32"/>
        </w:rPr>
      </w:pPr>
    </w:p>
    <w:p w14:paraId="6937F986" w14:textId="77777777" w:rsidR="004C1700" w:rsidRDefault="004C1700" w:rsidP="004C1700">
      <w:pPr>
        <w:jc w:val="center"/>
        <w:rPr>
          <w:rFonts w:ascii="Californian FB" w:hAnsi="Californian FB"/>
          <w:sz w:val="48"/>
          <w:u w:val="single"/>
        </w:rPr>
      </w:pPr>
      <w:r w:rsidRPr="00C05AEE">
        <w:rPr>
          <w:rFonts w:ascii="Californian FB" w:hAnsi="Californian FB"/>
          <w:sz w:val="48"/>
          <w:u w:val="single"/>
        </w:rPr>
        <w:t xml:space="preserve">My Wishes for My Funeral </w:t>
      </w:r>
    </w:p>
    <w:p w14:paraId="236C7FFE" w14:textId="77777777" w:rsidR="00CE3D78" w:rsidRPr="00C05AEE" w:rsidRDefault="00CE3D78" w:rsidP="004C1700">
      <w:pPr>
        <w:jc w:val="center"/>
        <w:rPr>
          <w:rFonts w:ascii="Californian FB" w:hAnsi="Californian FB"/>
          <w:sz w:val="48"/>
          <w:u w:val="single"/>
        </w:rPr>
      </w:pPr>
    </w:p>
    <w:p w14:paraId="147705D9" w14:textId="77777777" w:rsidR="004C1700" w:rsidRPr="00C05AEE" w:rsidRDefault="004C1700" w:rsidP="004C1700">
      <w:pPr>
        <w:jc w:val="center"/>
        <w:rPr>
          <w:rFonts w:ascii="Californian FB" w:hAnsi="Californian FB"/>
          <w:sz w:val="28"/>
          <w:u w:val="single"/>
        </w:rPr>
      </w:pPr>
    </w:p>
    <w:p w14:paraId="35280FC1"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 xml:space="preserve">My choice of funeral home: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CF1223F"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 xml:space="preserve">Pre-paid funeral plan: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9BBC180"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 xml:space="preserve">Location of ownership certificate/deed for cemetery property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2FB1395"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52B0AEE"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 xml:space="preserve">Special requests (i.e. jewelry, clothing, etc.):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F4F1119"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74FAE3F"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 xml:space="preserve">Other instructions (i.e. fingernails painted? shoes on?):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6DC6947"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0BF79B9"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 xml:space="preserve">Favorite passage(s) of scripture: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CAD7922"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 xml:space="preserve">Chief Coordinator (the person who will work with your spouse and children to make final arrangements and will use their suggestions):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60CFFC4"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 xml:space="preserve">Casket type (wood/metal/fiberglass)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t xml:space="preserve"> </w:t>
      </w:r>
    </w:p>
    <w:p w14:paraId="4BBCEA21"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 xml:space="preserve">Headstone type (bronze/granite/other)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96ECB5B"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 xml:space="preserve">Standing or flat on ground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A7C33F5" w14:textId="77777777" w:rsidR="004C1700" w:rsidRPr="00C05AEE" w:rsidRDefault="004C1700" w:rsidP="00E261B2">
      <w:pPr>
        <w:spacing w:line="276" w:lineRule="auto"/>
        <w:rPr>
          <w:rFonts w:ascii="Californian FB" w:hAnsi="Californian FB"/>
          <w:sz w:val="28"/>
        </w:rPr>
      </w:pPr>
      <w:r w:rsidRPr="00C05AEE">
        <w:rPr>
          <w:rFonts w:ascii="Californian FB" w:hAnsi="Californian FB"/>
          <w:sz w:val="28"/>
        </w:rPr>
        <w:t xml:space="preserve">Do you </w:t>
      </w:r>
      <w:proofErr w:type="gramStart"/>
      <w:r w:rsidRPr="00C05AEE">
        <w:rPr>
          <w:rFonts w:ascii="Californian FB" w:hAnsi="Californian FB"/>
          <w:sz w:val="28"/>
        </w:rPr>
        <w:t>wish</w:t>
      </w:r>
      <w:proofErr w:type="gramEnd"/>
      <w:r w:rsidRPr="00C05AEE">
        <w:rPr>
          <w:rFonts w:ascii="Californian FB" w:hAnsi="Californian FB"/>
          <w:sz w:val="28"/>
        </w:rPr>
        <w:t xml:space="preserve"> a church service?    Yes</w:t>
      </w:r>
      <w:r w:rsidRPr="00C05AEE">
        <w:rPr>
          <w:rFonts w:ascii="Californian FB" w:hAnsi="Californian FB"/>
          <w:sz w:val="28"/>
        </w:rPr>
        <w:tab/>
        <w:t xml:space="preserve">   No</w:t>
      </w:r>
    </w:p>
    <w:p w14:paraId="29E205F0"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 xml:space="preserve">Name of church: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F0A8A0C"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City</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r w:rsidRPr="00C05AEE">
        <w:rPr>
          <w:rFonts w:ascii="Californian FB" w:hAnsi="Californian FB"/>
          <w:sz w:val="28"/>
        </w:rPr>
        <w:tab/>
        <w:t>State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25EE19A" w14:textId="77777777" w:rsidR="004C1700" w:rsidRPr="00C05AEE" w:rsidRDefault="004C1700" w:rsidP="00E261B2">
      <w:pPr>
        <w:spacing w:line="276" w:lineRule="auto"/>
        <w:rPr>
          <w:rFonts w:ascii="Californian FB" w:hAnsi="Californian FB"/>
          <w:sz w:val="28"/>
        </w:rPr>
      </w:pPr>
      <w:r w:rsidRPr="00C05AEE">
        <w:rPr>
          <w:rFonts w:ascii="Californian FB" w:hAnsi="Californian FB"/>
          <w:sz w:val="28"/>
        </w:rPr>
        <w:t>Do you wish a funeral home service?    Yes</w:t>
      </w:r>
      <w:r w:rsidRPr="00C05AEE">
        <w:rPr>
          <w:rFonts w:ascii="Californian FB" w:hAnsi="Californian FB"/>
          <w:sz w:val="28"/>
        </w:rPr>
        <w:tab/>
        <w:t xml:space="preserve">   No</w:t>
      </w:r>
    </w:p>
    <w:p w14:paraId="7D01925B"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 xml:space="preserve">Name of funeral home: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0589CDA"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City</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r w:rsidRPr="00C05AEE">
        <w:rPr>
          <w:rFonts w:ascii="Californian FB" w:hAnsi="Californian FB"/>
          <w:sz w:val="28"/>
        </w:rPr>
        <w:tab/>
        <w:t>State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2863156" w14:textId="77777777" w:rsidR="004C1700" w:rsidRPr="00C05AEE" w:rsidRDefault="004C1700" w:rsidP="00E261B2">
      <w:pPr>
        <w:spacing w:line="276" w:lineRule="auto"/>
        <w:rPr>
          <w:rFonts w:ascii="Californian FB" w:hAnsi="Californian FB"/>
          <w:sz w:val="28"/>
        </w:rPr>
      </w:pPr>
      <w:r w:rsidRPr="00C05AEE">
        <w:rPr>
          <w:rFonts w:ascii="Californian FB" w:hAnsi="Californian FB"/>
          <w:sz w:val="28"/>
        </w:rPr>
        <w:t xml:space="preserve">Do you </w:t>
      </w:r>
      <w:proofErr w:type="gramStart"/>
      <w:r w:rsidRPr="00C05AEE">
        <w:rPr>
          <w:rFonts w:ascii="Californian FB" w:hAnsi="Californian FB"/>
          <w:sz w:val="28"/>
        </w:rPr>
        <w:t>wish</w:t>
      </w:r>
      <w:proofErr w:type="gramEnd"/>
      <w:r w:rsidRPr="00C05AEE">
        <w:rPr>
          <w:rFonts w:ascii="Californian FB" w:hAnsi="Californian FB"/>
          <w:sz w:val="28"/>
        </w:rPr>
        <w:t xml:space="preserve"> a viewing?    Yes</w:t>
      </w:r>
      <w:r w:rsidRPr="00C05AEE">
        <w:rPr>
          <w:rFonts w:ascii="Californian FB" w:hAnsi="Californian FB"/>
          <w:sz w:val="28"/>
        </w:rPr>
        <w:tab/>
        <w:t xml:space="preserve">   No</w:t>
      </w:r>
      <w:r w:rsidRPr="00C05AEE">
        <w:rPr>
          <w:rFonts w:ascii="Californian FB" w:hAnsi="Californian FB"/>
          <w:sz w:val="28"/>
        </w:rPr>
        <w:tab/>
      </w:r>
      <w:r w:rsidRPr="00C05AEE">
        <w:rPr>
          <w:rFonts w:ascii="Californian FB" w:hAnsi="Californian FB"/>
          <w:sz w:val="28"/>
        </w:rPr>
        <w:tab/>
        <w:t>Do you wish an open casket?    Yes     No</w:t>
      </w:r>
    </w:p>
    <w:p w14:paraId="111F776D" w14:textId="77777777" w:rsidR="004C1700" w:rsidRPr="00C05AEE" w:rsidRDefault="004C1700" w:rsidP="00E261B2">
      <w:pPr>
        <w:spacing w:line="276" w:lineRule="auto"/>
        <w:rPr>
          <w:rFonts w:ascii="Californian FB" w:hAnsi="Californian FB"/>
          <w:sz w:val="28"/>
        </w:rPr>
      </w:pPr>
      <w:r w:rsidRPr="00C05AEE">
        <w:rPr>
          <w:rFonts w:ascii="Californian FB" w:hAnsi="Californian FB"/>
          <w:sz w:val="28"/>
        </w:rPr>
        <w:t xml:space="preserve">Would you like </w:t>
      </w:r>
      <w:proofErr w:type="gramStart"/>
      <w:r w:rsidRPr="00C05AEE">
        <w:rPr>
          <w:rFonts w:ascii="Californian FB" w:hAnsi="Californian FB"/>
          <w:sz w:val="28"/>
        </w:rPr>
        <w:t>the</w:t>
      </w:r>
      <w:proofErr w:type="gramEnd"/>
      <w:r w:rsidRPr="00C05AEE">
        <w:rPr>
          <w:rFonts w:ascii="Californian FB" w:hAnsi="Californian FB"/>
          <w:sz w:val="28"/>
        </w:rPr>
        <w:t xml:space="preserve"> viewing at the funeral home or at the church?</w:t>
      </w:r>
    </w:p>
    <w:p w14:paraId="7F355980"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 xml:space="preserve">Name of funeral home: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CB77996"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 xml:space="preserve">Location of church: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5C05385"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City</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r w:rsidRPr="00C05AEE">
        <w:rPr>
          <w:rFonts w:ascii="Californian FB" w:hAnsi="Californian FB"/>
          <w:sz w:val="28"/>
        </w:rPr>
        <w:tab/>
        <w:t>State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E5101F7" w14:textId="77777777" w:rsidR="004C1700" w:rsidRPr="00C05AEE" w:rsidRDefault="004C1700" w:rsidP="00E261B2">
      <w:pPr>
        <w:spacing w:line="276" w:lineRule="auto"/>
        <w:rPr>
          <w:rFonts w:ascii="Californian FB" w:hAnsi="Californian FB"/>
          <w:sz w:val="28"/>
        </w:rPr>
      </w:pPr>
      <w:r w:rsidRPr="00C05AEE">
        <w:rPr>
          <w:rFonts w:ascii="Californian FB" w:hAnsi="Californian FB"/>
          <w:sz w:val="28"/>
        </w:rPr>
        <w:t>Do you wish a graveside service?    Yes</w:t>
      </w:r>
      <w:r w:rsidRPr="00C05AEE">
        <w:rPr>
          <w:rFonts w:ascii="Californian FB" w:hAnsi="Californian FB"/>
          <w:sz w:val="28"/>
        </w:rPr>
        <w:tab/>
        <w:t xml:space="preserve">   No</w:t>
      </w:r>
    </w:p>
    <w:p w14:paraId="24C522BF"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 xml:space="preserve">Name of cemetery: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9D2ADD6"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City</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r w:rsidRPr="00C05AEE">
        <w:rPr>
          <w:rFonts w:ascii="Californian FB" w:hAnsi="Californian FB"/>
          <w:sz w:val="28"/>
        </w:rPr>
        <w:tab/>
        <w:t>State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263CA46" w14:textId="77777777" w:rsidR="004C1700" w:rsidRPr="00C05AEE" w:rsidRDefault="004C1700" w:rsidP="00E261B2">
      <w:pPr>
        <w:spacing w:line="276" w:lineRule="auto"/>
        <w:rPr>
          <w:rFonts w:ascii="Californian FB" w:hAnsi="Californian FB"/>
          <w:sz w:val="28"/>
        </w:rPr>
      </w:pPr>
    </w:p>
    <w:p w14:paraId="2953CFF9" w14:textId="77777777" w:rsidR="001834EE" w:rsidRPr="00C05AEE" w:rsidRDefault="001834EE" w:rsidP="004C1700">
      <w:pPr>
        <w:jc w:val="center"/>
        <w:rPr>
          <w:rFonts w:ascii="Californian FB" w:hAnsi="Californian FB"/>
          <w:sz w:val="48"/>
          <w:u w:val="single"/>
        </w:rPr>
      </w:pPr>
    </w:p>
    <w:p w14:paraId="0F5E568E" w14:textId="77777777" w:rsidR="00CE3D78" w:rsidRDefault="00CE3D78" w:rsidP="00E261B2">
      <w:pPr>
        <w:rPr>
          <w:rFonts w:ascii="Californian FB" w:hAnsi="Californian FB"/>
          <w:sz w:val="48"/>
          <w:u w:val="single"/>
        </w:rPr>
      </w:pPr>
    </w:p>
    <w:p w14:paraId="312B49EC"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48"/>
          <w:u w:val="single"/>
        </w:rPr>
        <w:lastRenderedPageBreak/>
        <w:t>About Pallbearers</w:t>
      </w:r>
    </w:p>
    <w:p w14:paraId="64BFAF62" w14:textId="77777777" w:rsidR="004C1700" w:rsidRPr="00C05AEE" w:rsidRDefault="004C1700" w:rsidP="004C1700">
      <w:pPr>
        <w:jc w:val="center"/>
        <w:rPr>
          <w:rFonts w:ascii="Californian FB" w:hAnsi="Californian FB"/>
          <w:sz w:val="28"/>
        </w:rPr>
      </w:pPr>
    </w:p>
    <w:p w14:paraId="28B83BD6" w14:textId="77777777" w:rsidR="004C1700" w:rsidRPr="00C05AEE" w:rsidRDefault="004C1700" w:rsidP="004C1700">
      <w:pPr>
        <w:jc w:val="center"/>
        <w:rPr>
          <w:rFonts w:ascii="Californian FB" w:hAnsi="Californian FB"/>
          <w:sz w:val="28"/>
        </w:rPr>
      </w:pPr>
      <w:r w:rsidRPr="00C05AEE">
        <w:rPr>
          <w:rFonts w:ascii="Californian FB" w:hAnsi="Californian FB"/>
          <w:sz w:val="28"/>
        </w:rPr>
        <w:t xml:space="preserve">Active pallbearers </w:t>
      </w:r>
      <w:proofErr w:type="gramStart"/>
      <w:r w:rsidRPr="00C05AEE">
        <w:rPr>
          <w:rFonts w:ascii="Californian FB" w:hAnsi="Californian FB"/>
          <w:sz w:val="28"/>
        </w:rPr>
        <w:t>actually carry</w:t>
      </w:r>
      <w:proofErr w:type="gramEnd"/>
      <w:r w:rsidRPr="00C05AEE">
        <w:rPr>
          <w:rFonts w:ascii="Californian FB" w:hAnsi="Californian FB"/>
          <w:sz w:val="28"/>
        </w:rPr>
        <w:t xml:space="preserve"> the casket from the church to the funeral coach and from the funeral coach to the graveside.  Six is the preferred number, but they can use eight.</w:t>
      </w:r>
    </w:p>
    <w:p w14:paraId="3EDC5689" w14:textId="77777777" w:rsidR="004C1700" w:rsidRPr="00C05AEE" w:rsidRDefault="004C1700" w:rsidP="004C1700">
      <w:pPr>
        <w:jc w:val="center"/>
        <w:rPr>
          <w:rFonts w:ascii="Californian FB" w:hAnsi="Californian FB"/>
          <w:sz w:val="28"/>
        </w:rPr>
      </w:pPr>
      <w:r w:rsidRPr="00C05AEE">
        <w:rPr>
          <w:rFonts w:ascii="Californian FB" w:hAnsi="Californian FB"/>
          <w:sz w:val="28"/>
        </w:rPr>
        <w:t>“Honorary pall bearers” are those above the number of eight or those unable to attend the funeral who receive special recognition.</w:t>
      </w:r>
    </w:p>
    <w:p w14:paraId="25F09EC9" w14:textId="77777777" w:rsidR="004C1700" w:rsidRDefault="004C1700" w:rsidP="004C1700">
      <w:pPr>
        <w:rPr>
          <w:rFonts w:ascii="Californian FB" w:hAnsi="Californian FB"/>
          <w:sz w:val="28"/>
        </w:rPr>
      </w:pPr>
    </w:p>
    <w:p w14:paraId="1B0856C5" w14:textId="77777777" w:rsidR="00E261B2" w:rsidRPr="00C05AEE" w:rsidRDefault="00E261B2" w:rsidP="004C1700">
      <w:pPr>
        <w:rPr>
          <w:rFonts w:ascii="Californian FB" w:hAnsi="Californian FB"/>
          <w:sz w:val="28"/>
        </w:rPr>
      </w:pPr>
    </w:p>
    <w:p w14:paraId="29F57D90" w14:textId="77777777" w:rsidR="004C1700" w:rsidRPr="00C05AEE" w:rsidRDefault="004C1700" w:rsidP="004C1700">
      <w:pPr>
        <w:rPr>
          <w:rFonts w:ascii="Californian FB" w:hAnsi="Californian FB"/>
          <w:sz w:val="32"/>
        </w:rPr>
      </w:pPr>
      <w:r w:rsidRPr="00C05AEE">
        <w:rPr>
          <w:rFonts w:ascii="Californian FB" w:hAnsi="Californian FB"/>
          <w:sz w:val="32"/>
        </w:rPr>
        <w:t>Request for pallbearers:</w:t>
      </w:r>
    </w:p>
    <w:p w14:paraId="49DEC76B" w14:textId="77777777" w:rsidR="004C1700" w:rsidRPr="00C05AEE" w:rsidRDefault="004C1700" w:rsidP="004C1700">
      <w:pPr>
        <w:rPr>
          <w:rFonts w:ascii="Californian FB" w:hAnsi="Californian FB"/>
          <w:sz w:val="32"/>
        </w:rPr>
      </w:pPr>
    </w:p>
    <w:p w14:paraId="02952001" w14:textId="77777777" w:rsidR="004C1700" w:rsidRPr="00C05AEE" w:rsidRDefault="004C1700" w:rsidP="004C1700">
      <w:pPr>
        <w:rPr>
          <w:rFonts w:ascii="Californian FB" w:hAnsi="Californian FB"/>
          <w:sz w:val="32"/>
        </w:rPr>
      </w:pPr>
      <w:r w:rsidRPr="00C05AEE">
        <w:rPr>
          <w:rFonts w:ascii="Californian FB" w:hAnsi="Californian FB"/>
          <w:sz w:val="32"/>
        </w:rPr>
        <w:t>Active Pallbearers:</w:t>
      </w:r>
    </w:p>
    <w:p w14:paraId="2DF96875"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4291CC8"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842120D"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9BB5E0E"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414170E" w14:textId="77777777" w:rsidR="004C1700" w:rsidRPr="00C05AEE" w:rsidRDefault="004C1700" w:rsidP="004C1700">
      <w:pPr>
        <w:rPr>
          <w:rFonts w:ascii="Californian FB" w:hAnsi="Californian FB"/>
          <w:sz w:val="28"/>
        </w:rPr>
      </w:pPr>
    </w:p>
    <w:p w14:paraId="61C53100" w14:textId="77777777" w:rsidR="004C1700" w:rsidRPr="00C05AEE" w:rsidRDefault="004C1700" w:rsidP="004C1700">
      <w:pPr>
        <w:rPr>
          <w:rFonts w:ascii="Californian FB" w:hAnsi="Californian FB"/>
          <w:sz w:val="32"/>
        </w:rPr>
      </w:pPr>
      <w:r w:rsidRPr="00C05AEE">
        <w:rPr>
          <w:rFonts w:ascii="Californian FB" w:hAnsi="Californian FB"/>
          <w:sz w:val="32"/>
        </w:rPr>
        <w:t xml:space="preserve">Honorary Pallbearers:  </w:t>
      </w:r>
    </w:p>
    <w:p w14:paraId="64F5C0B0"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2EE0B29"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12EFAF6"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25E8BC1"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0244387"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A3F78C5"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008F889"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3334083" w14:textId="77777777" w:rsidR="004C1700" w:rsidRPr="00C05AEE" w:rsidRDefault="004C1700" w:rsidP="004C1700">
      <w:pPr>
        <w:rPr>
          <w:rFonts w:ascii="Californian FB" w:hAnsi="Californian FB"/>
          <w:sz w:val="28"/>
          <w:u w:val="single"/>
        </w:rPr>
      </w:pP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03EC9E5" w14:textId="77777777" w:rsidR="004C1700" w:rsidRPr="00C05AEE" w:rsidRDefault="004C1700" w:rsidP="004C1700">
      <w:pPr>
        <w:rPr>
          <w:rFonts w:ascii="Californian FB" w:hAnsi="Californian FB"/>
          <w:sz w:val="20"/>
          <w:u w:val="single"/>
        </w:rPr>
      </w:pPr>
    </w:p>
    <w:p w14:paraId="53D41175" w14:textId="77777777" w:rsidR="004C1700" w:rsidRPr="00C05AEE" w:rsidRDefault="004C1700" w:rsidP="004C1700">
      <w:pPr>
        <w:jc w:val="center"/>
        <w:rPr>
          <w:rFonts w:ascii="Californian FB" w:hAnsi="Californian FB"/>
          <w:sz w:val="20"/>
          <w:u w:val="single"/>
        </w:rPr>
      </w:pPr>
    </w:p>
    <w:p w14:paraId="09AEA959"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Special requests for burial (i.e. before memorial service; family stay until casket is buried and covered):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CA367C5"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3D09906"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48B7EAE" w14:textId="77777777" w:rsidR="001834EE" w:rsidRPr="00C05AEE" w:rsidRDefault="001834EE" w:rsidP="004C1700">
      <w:pPr>
        <w:jc w:val="center"/>
        <w:rPr>
          <w:rFonts w:ascii="Californian FB" w:hAnsi="Californian FB"/>
          <w:sz w:val="48"/>
          <w:u w:val="single"/>
        </w:rPr>
      </w:pPr>
    </w:p>
    <w:p w14:paraId="1687AAA9" w14:textId="77777777" w:rsidR="001834EE" w:rsidRPr="00C05AEE" w:rsidRDefault="001834EE" w:rsidP="004C1700">
      <w:pPr>
        <w:jc w:val="center"/>
        <w:rPr>
          <w:rFonts w:ascii="Californian FB" w:hAnsi="Californian FB"/>
          <w:sz w:val="48"/>
          <w:u w:val="single"/>
        </w:rPr>
      </w:pPr>
    </w:p>
    <w:p w14:paraId="6DAAD9E0" w14:textId="77777777" w:rsidR="001834EE" w:rsidRPr="00C05AEE" w:rsidRDefault="001834EE" w:rsidP="004C1700">
      <w:pPr>
        <w:jc w:val="center"/>
        <w:rPr>
          <w:rFonts w:ascii="Californian FB" w:hAnsi="Californian FB"/>
          <w:sz w:val="48"/>
          <w:u w:val="single"/>
        </w:rPr>
      </w:pPr>
    </w:p>
    <w:p w14:paraId="4E756753" w14:textId="77777777" w:rsidR="001834EE" w:rsidRPr="00C05AEE" w:rsidRDefault="001834EE" w:rsidP="004C1700">
      <w:pPr>
        <w:jc w:val="center"/>
        <w:rPr>
          <w:rFonts w:ascii="Californian FB" w:hAnsi="Californian FB"/>
          <w:sz w:val="48"/>
          <w:u w:val="single"/>
        </w:rPr>
      </w:pPr>
    </w:p>
    <w:p w14:paraId="0909CC39" w14:textId="77777777" w:rsidR="001834EE" w:rsidRPr="00C05AEE" w:rsidRDefault="001834EE" w:rsidP="004C1700">
      <w:pPr>
        <w:jc w:val="center"/>
        <w:rPr>
          <w:rFonts w:ascii="Californian FB" w:hAnsi="Californian FB"/>
          <w:sz w:val="48"/>
          <w:u w:val="single"/>
        </w:rPr>
      </w:pPr>
    </w:p>
    <w:p w14:paraId="57EC5DDA" w14:textId="77777777" w:rsidR="00CE3D78" w:rsidRDefault="00CE3D78" w:rsidP="004C1700">
      <w:pPr>
        <w:jc w:val="center"/>
        <w:rPr>
          <w:rFonts w:ascii="Californian FB" w:hAnsi="Californian FB"/>
          <w:sz w:val="48"/>
          <w:u w:val="single"/>
        </w:rPr>
      </w:pPr>
    </w:p>
    <w:p w14:paraId="21D96869" w14:textId="77777777" w:rsidR="00E261B2" w:rsidRDefault="00E261B2" w:rsidP="004C1700">
      <w:pPr>
        <w:jc w:val="center"/>
        <w:rPr>
          <w:rFonts w:ascii="Californian FB" w:hAnsi="Californian FB"/>
          <w:sz w:val="48"/>
          <w:u w:val="single"/>
        </w:rPr>
      </w:pPr>
    </w:p>
    <w:p w14:paraId="2C87536C"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48"/>
          <w:u w:val="single"/>
        </w:rPr>
        <w:lastRenderedPageBreak/>
        <w:t>My Funeral Program</w:t>
      </w:r>
    </w:p>
    <w:p w14:paraId="5E981074" w14:textId="77777777" w:rsidR="004C1700" w:rsidRPr="00C05AEE" w:rsidRDefault="004C1700" w:rsidP="004C1700">
      <w:pPr>
        <w:rPr>
          <w:rFonts w:ascii="Californian FB" w:hAnsi="Californian FB"/>
          <w:sz w:val="6"/>
        </w:rPr>
      </w:pPr>
    </w:p>
    <w:p w14:paraId="0ABC1127" w14:textId="77777777" w:rsidR="00CE3D78" w:rsidRDefault="00CE3D78" w:rsidP="004C1700">
      <w:pPr>
        <w:rPr>
          <w:rFonts w:ascii="Californian FB" w:hAnsi="Californian FB"/>
          <w:sz w:val="28"/>
        </w:rPr>
      </w:pPr>
    </w:p>
    <w:p w14:paraId="6BEAC4EE" w14:textId="77777777" w:rsidR="004C1700" w:rsidRPr="00C05AEE" w:rsidRDefault="004C1700" w:rsidP="00E261B2">
      <w:pPr>
        <w:spacing w:line="276" w:lineRule="auto"/>
        <w:rPr>
          <w:rFonts w:ascii="Californian FB" w:hAnsi="Californian FB"/>
          <w:sz w:val="28"/>
        </w:rPr>
      </w:pPr>
      <w:r w:rsidRPr="00C05AEE">
        <w:rPr>
          <w:rFonts w:ascii="Californian FB" w:hAnsi="Californian FB"/>
          <w:sz w:val="28"/>
        </w:rPr>
        <w:t xml:space="preserve">Musical numbers I would like </w:t>
      </w:r>
      <w:proofErr w:type="gramStart"/>
      <w:r w:rsidRPr="00C05AEE">
        <w:rPr>
          <w:rFonts w:ascii="Californian FB" w:hAnsi="Californian FB"/>
          <w:sz w:val="28"/>
        </w:rPr>
        <w:t>sung</w:t>
      </w:r>
      <w:proofErr w:type="gramEnd"/>
      <w:r w:rsidRPr="00C05AEE">
        <w:rPr>
          <w:rFonts w:ascii="Californian FB" w:hAnsi="Californian FB"/>
          <w:sz w:val="28"/>
        </w:rPr>
        <w:t xml:space="preserve">/played and by whom:  </w:t>
      </w:r>
    </w:p>
    <w:p w14:paraId="2891CE68"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Music</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Musician</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CA82DA4"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Music</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Musician</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AEBDFD1"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Music</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Musician</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5F63CDA"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Music</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Musician</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2894E8F"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Music</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Musician</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897BC36" w14:textId="77777777" w:rsidR="004C1700" w:rsidRPr="00C05AEE" w:rsidRDefault="004C1700" w:rsidP="00E261B2">
      <w:pPr>
        <w:spacing w:line="276" w:lineRule="auto"/>
        <w:rPr>
          <w:rFonts w:ascii="Californian FB" w:hAnsi="Californian FB"/>
          <w:sz w:val="28"/>
          <w:u w:val="single"/>
        </w:rPr>
      </w:pPr>
      <w:r w:rsidRPr="00C05AEE">
        <w:rPr>
          <w:rFonts w:ascii="Californian FB" w:hAnsi="Californian FB"/>
          <w:sz w:val="28"/>
        </w:rPr>
        <w:t xml:space="preserve">Life sketch given by: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01C2BA0" w14:textId="77777777" w:rsidR="004C1700" w:rsidRPr="00C05AEE" w:rsidRDefault="004C1700" w:rsidP="00E261B2">
      <w:pPr>
        <w:spacing w:line="276" w:lineRule="auto"/>
        <w:rPr>
          <w:rFonts w:ascii="Californian FB" w:hAnsi="Californian FB"/>
          <w:sz w:val="28"/>
        </w:rPr>
      </w:pPr>
      <w:r w:rsidRPr="00C05AEE">
        <w:rPr>
          <w:rFonts w:ascii="Californian FB" w:hAnsi="Californian FB"/>
          <w:sz w:val="28"/>
        </w:rPr>
        <w:t>Life sketch should last twenty minutes at most and could include:</w:t>
      </w:r>
    </w:p>
    <w:p w14:paraId="23C261F5" w14:textId="77777777" w:rsidR="004C1700" w:rsidRPr="00C05AEE" w:rsidRDefault="004C1700" w:rsidP="00E261B2">
      <w:pPr>
        <w:spacing w:line="276" w:lineRule="auto"/>
        <w:ind w:left="720"/>
        <w:rPr>
          <w:rFonts w:ascii="Californian FB" w:hAnsi="Californian FB"/>
          <w:sz w:val="28"/>
          <w:u w:val="single"/>
        </w:rPr>
      </w:pPr>
      <w:r w:rsidRPr="00C05AEE">
        <w:rPr>
          <w:rFonts w:ascii="Californian FB" w:hAnsi="Californian FB"/>
          <w:sz w:val="28"/>
        </w:rPr>
        <w:t xml:space="preserve">My full name: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t xml:space="preserve">     </w:t>
      </w:r>
    </w:p>
    <w:p w14:paraId="7334BCC2" w14:textId="77777777" w:rsidR="004C1700" w:rsidRPr="00C05AEE" w:rsidRDefault="004C1700" w:rsidP="00E261B2">
      <w:pPr>
        <w:spacing w:line="276" w:lineRule="auto"/>
        <w:ind w:left="720"/>
        <w:rPr>
          <w:rFonts w:ascii="Californian FB" w:hAnsi="Californian FB"/>
          <w:sz w:val="28"/>
          <w:u w:val="single"/>
        </w:rPr>
      </w:pPr>
      <w:r w:rsidRPr="00C05AEE">
        <w:rPr>
          <w:rFonts w:ascii="Californian FB" w:hAnsi="Californian FB"/>
          <w:sz w:val="28"/>
        </w:rPr>
        <w:t>Date of birth</w:t>
      </w:r>
      <w:proofErr w:type="gramStart"/>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Birthplace</w:t>
      </w:r>
      <w:proofErr w:type="gramEnd"/>
      <w:r w:rsidRPr="00C05AEE">
        <w:rPr>
          <w:rFonts w:ascii="Californian FB" w:hAnsi="Californian FB"/>
          <w:sz w:val="28"/>
        </w:rPr>
        <w:t xml:space="preser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93A46A0" w14:textId="77777777" w:rsidR="004C1700" w:rsidRPr="00C05AEE" w:rsidRDefault="004C1700" w:rsidP="00E261B2">
      <w:pPr>
        <w:spacing w:line="276" w:lineRule="auto"/>
        <w:ind w:left="720"/>
        <w:rPr>
          <w:rFonts w:ascii="Californian FB" w:hAnsi="Californian FB"/>
          <w:sz w:val="28"/>
          <w:u w:val="single"/>
        </w:rPr>
      </w:pPr>
      <w:r w:rsidRPr="00C05AEE">
        <w:rPr>
          <w:rFonts w:ascii="Californian FB" w:hAnsi="Californian FB"/>
          <w:sz w:val="28"/>
        </w:rPr>
        <w:t xml:space="preserve">Where I grew up: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BB4548B" w14:textId="77777777" w:rsidR="004C1700" w:rsidRPr="00C05AEE" w:rsidRDefault="004C1700" w:rsidP="00E261B2">
      <w:pPr>
        <w:spacing w:line="276" w:lineRule="auto"/>
        <w:ind w:left="720"/>
        <w:rPr>
          <w:rFonts w:ascii="Californian FB" w:hAnsi="Californian FB"/>
          <w:sz w:val="28"/>
          <w:u w:val="single"/>
        </w:rPr>
      </w:pPr>
      <w:r w:rsidRPr="00C05AEE">
        <w:rPr>
          <w:rFonts w:ascii="Californian FB" w:hAnsi="Californian FB"/>
          <w:sz w:val="28"/>
        </w:rPr>
        <w:t xml:space="preserve">Schools attended: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01C5255" w14:textId="77777777" w:rsidR="004C1700" w:rsidRPr="00C05AEE" w:rsidRDefault="004C1700" w:rsidP="00E261B2">
      <w:pPr>
        <w:spacing w:line="276" w:lineRule="auto"/>
        <w:ind w:left="720"/>
        <w:rPr>
          <w:rFonts w:ascii="Californian FB" w:hAnsi="Californian FB"/>
          <w:sz w:val="28"/>
          <w:u w:val="single"/>
        </w:rPr>
      </w:pPr>
      <w:r w:rsidRPr="00C05AEE">
        <w:rPr>
          <w:rFonts w:ascii="Californian FB" w:hAnsi="Californian FB"/>
          <w:sz w:val="28"/>
        </w:rPr>
        <w:t xml:space="preserve">Degrees &amp; certificates: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98F47B1" w14:textId="77777777" w:rsidR="004C1700" w:rsidRPr="00C05AEE" w:rsidRDefault="004C1700" w:rsidP="00E261B2">
      <w:pPr>
        <w:spacing w:line="276" w:lineRule="auto"/>
        <w:ind w:left="720"/>
        <w:rPr>
          <w:rFonts w:ascii="Californian FB" w:hAnsi="Californian FB"/>
          <w:sz w:val="28"/>
          <w:u w:val="single"/>
        </w:rPr>
      </w:pPr>
      <w:r w:rsidRPr="00C05AEE">
        <w:rPr>
          <w:rFonts w:ascii="Californian FB" w:hAnsi="Californian FB"/>
          <w:sz w:val="28"/>
        </w:rPr>
        <w:t xml:space="preserve">Occupations: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8BE2FB7" w14:textId="77777777" w:rsidR="004C1700" w:rsidRPr="00C05AEE" w:rsidRDefault="004C1700" w:rsidP="00E261B2">
      <w:pPr>
        <w:spacing w:line="276" w:lineRule="auto"/>
        <w:ind w:left="720"/>
        <w:rPr>
          <w:rFonts w:ascii="Californian FB" w:hAnsi="Californian FB"/>
          <w:sz w:val="28"/>
          <w:u w:val="single"/>
        </w:rPr>
      </w:pPr>
      <w:r w:rsidRPr="00C05AEE">
        <w:rPr>
          <w:rFonts w:ascii="Californian FB" w:hAnsi="Californian FB"/>
          <w:sz w:val="28"/>
        </w:rPr>
        <w:t xml:space="preserve">Date &amp; location of marriage: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3392DDC" w14:textId="77777777" w:rsidR="004C1700" w:rsidRPr="00C05AEE" w:rsidRDefault="004C1700" w:rsidP="00E261B2">
      <w:pPr>
        <w:spacing w:line="276" w:lineRule="auto"/>
        <w:ind w:left="720"/>
        <w:rPr>
          <w:rFonts w:ascii="Californian FB" w:hAnsi="Californian FB"/>
          <w:sz w:val="28"/>
          <w:u w:val="single"/>
        </w:rPr>
      </w:pPr>
      <w:r w:rsidRPr="00C05AEE">
        <w:rPr>
          <w:rFonts w:ascii="Californian FB" w:hAnsi="Californian FB"/>
          <w:sz w:val="28"/>
        </w:rPr>
        <w:t xml:space="preserve">Spouse: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3A13B78" w14:textId="77777777" w:rsidR="004C1700" w:rsidRPr="00C05AEE" w:rsidRDefault="004C1700" w:rsidP="00E261B2">
      <w:pPr>
        <w:spacing w:line="276" w:lineRule="auto"/>
        <w:ind w:left="720"/>
        <w:rPr>
          <w:rFonts w:ascii="Californian FB" w:hAnsi="Californian FB"/>
          <w:sz w:val="28"/>
          <w:u w:val="single"/>
        </w:rPr>
      </w:pPr>
      <w:r w:rsidRPr="00C05AEE">
        <w:rPr>
          <w:rFonts w:ascii="Californian FB" w:hAnsi="Californian FB"/>
          <w:sz w:val="28"/>
        </w:rPr>
        <w:t xml:space="preserve">Children &amp; where they live: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6B734FAB" w14:textId="77777777" w:rsidR="004C1700" w:rsidRPr="00C05AEE" w:rsidRDefault="004C1700" w:rsidP="00E261B2">
      <w:pPr>
        <w:spacing w:line="276" w:lineRule="auto"/>
        <w:ind w:left="720"/>
        <w:rPr>
          <w:rFonts w:ascii="Californian FB" w:hAnsi="Californian FB"/>
          <w:sz w:val="28"/>
          <w:u w:val="single"/>
        </w:rPr>
      </w:pPr>
      <w:r w:rsidRPr="00C05AEE">
        <w:rPr>
          <w:rFonts w:ascii="Californian FB" w:hAnsi="Californian FB"/>
          <w:sz w:val="28"/>
        </w:rPr>
        <w:t xml:space="preserve">Various places lived: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1C45499" w14:textId="77777777" w:rsidR="004C1700" w:rsidRPr="00C05AEE" w:rsidRDefault="004C1700" w:rsidP="00E261B2">
      <w:pPr>
        <w:spacing w:line="276" w:lineRule="auto"/>
        <w:ind w:left="720"/>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23EE46A1" w14:textId="77777777" w:rsidR="004C1700" w:rsidRPr="00C05AEE" w:rsidRDefault="004C1700" w:rsidP="00E261B2">
      <w:pPr>
        <w:spacing w:line="276" w:lineRule="auto"/>
        <w:ind w:left="720"/>
        <w:rPr>
          <w:rFonts w:ascii="Californian FB" w:hAnsi="Californian FB"/>
          <w:sz w:val="28"/>
          <w:u w:val="single"/>
        </w:rPr>
      </w:pPr>
      <w:r w:rsidRPr="00C05AEE">
        <w:rPr>
          <w:rFonts w:ascii="Californian FB" w:hAnsi="Californian FB"/>
          <w:sz w:val="28"/>
        </w:rPr>
        <w:t xml:space="preserve">Honors &amp; awards: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07184830" w14:textId="77777777" w:rsidR="004C1700" w:rsidRPr="00C05AEE" w:rsidRDefault="004C1700" w:rsidP="00E261B2">
      <w:pPr>
        <w:spacing w:line="276" w:lineRule="auto"/>
        <w:ind w:left="720"/>
        <w:rPr>
          <w:rFonts w:ascii="Californian FB" w:hAnsi="Californian FB"/>
          <w:sz w:val="28"/>
          <w:u w:val="single"/>
        </w:rPr>
      </w:pPr>
      <w:r w:rsidRPr="00C05AEE">
        <w:rPr>
          <w:rFonts w:ascii="Californian FB" w:hAnsi="Californian FB"/>
          <w:sz w:val="28"/>
        </w:rPr>
        <w:t xml:space="preserve">Leadership positions held &amp; approximate length of time held: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99607AB" w14:textId="77777777" w:rsidR="004C1700" w:rsidRPr="00C05AEE" w:rsidRDefault="004C1700" w:rsidP="00E261B2">
      <w:pPr>
        <w:spacing w:line="276" w:lineRule="auto"/>
        <w:ind w:left="720"/>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BB107BC" w14:textId="77777777" w:rsidR="004C1700" w:rsidRPr="00C05AEE" w:rsidRDefault="004C1700" w:rsidP="00E261B2">
      <w:pPr>
        <w:spacing w:line="276" w:lineRule="auto"/>
        <w:ind w:left="720"/>
        <w:rPr>
          <w:rFonts w:ascii="Californian FB" w:hAnsi="Californian FB"/>
          <w:sz w:val="28"/>
          <w:u w:val="single"/>
        </w:rPr>
      </w:pPr>
      <w:r w:rsidRPr="00C05AEE">
        <w:rPr>
          <w:rFonts w:ascii="Californian FB" w:hAnsi="Californian FB"/>
          <w:sz w:val="28"/>
        </w:rPr>
        <w:t xml:space="preserve">Member of organizations: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71827E40" w14:textId="77777777" w:rsidR="004C1700" w:rsidRPr="00C05AEE" w:rsidRDefault="004C1700" w:rsidP="00E261B2">
      <w:pPr>
        <w:spacing w:line="276" w:lineRule="auto"/>
        <w:ind w:left="720"/>
        <w:rPr>
          <w:rFonts w:ascii="Californian FB" w:hAnsi="Californian FB"/>
          <w:sz w:val="28"/>
          <w:u w:val="single"/>
        </w:rPr>
      </w:pPr>
      <w:r w:rsidRPr="00C05AEE">
        <w:rPr>
          <w:rFonts w:ascii="Californian FB" w:hAnsi="Californian FB"/>
          <w:sz w:val="28"/>
        </w:rPr>
        <w:t xml:space="preserve">Military service?  </w:t>
      </w:r>
      <w:r w:rsidRPr="00C05AEE">
        <w:rPr>
          <w:rFonts w:ascii="Californian FB" w:hAnsi="Californian FB"/>
          <w:sz w:val="28"/>
        </w:rPr>
        <w:tab/>
      </w:r>
      <w:r w:rsidRPr="00C05AEE">
        <w:rPr>
          <w:rFonts w:ascii="Californian FB" w:hAnsi="Californian FB"/>
          <w:sz w:val="28"/>
        </w:rPr>
        <w:tab/>
        <w:t>Yes</w:t>
      </w:r>
      <w:r w:rsidRPr="00C05AEE">
        <w:rPr>
          <w:rFonts w:ascii="Californian FB" w:hAnsi="Californian FB"/>
          <w:sz w:val="28"/>
        </w:rPr>
        <w:tab/>
        <w:t xml:space="preserve">    No</w:t>
      </w:r>
      <w:r w:rsidRPr="00C05AEE">
        <w:rPr>
          <w:rFonts w:ascii="Californian FB" w:hAnsi="Californian FB"/>
          <w:sz w:val="28"/>
        </w:rPr>
        <w:tab/>
      </w:r>
      <w:r w:rsidRPr="00C05AEE">
        <w:rPr>
          <w:rFonts w:ascii="Californian FB" w:hAnsi="Californian FB"/>
          <w:sz w:val="28"/>
        </w:rPr>
        <w:tab/>
        <w:t xml:space="preserve">Details: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6325DFA" w14:textId="77777777" w:rsidR="004C1700" w:rsidRPr="00C05AEE" w:rsidRDefault="004C1700" w:rsidP="00E261B2">
      <w:pPr>
        <w:spacing w:line="276" w:lineRule="auto"/>
        <w:ind w:left="720"/>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454C1C0F" w14:textId="77777777" w:rsidR="004C1700" w:rsidRPr="00C05AEE" w:rsidRDefault="004C1700" w:rsidP="00E261B2">
      <w:pPr>
        <w:spacing w:line="276" w:lineRule="auto"/>
        <w:ind w:left="720"/>
        <w:rPr>
          <w:rFonts w:ascii="Californian FB" w:hAnsi="Californian FB"/>
          <w:sz w:val="28"/>
          <w:u w:val="single"/>
        </w:rPr>
      </w:pPr>
      <w:r w:rsidRPr="00C05AEE">
        <w:rPr>
          <w:rFonts w:ascii="Californian FB" w:hAnsi="Californian FB"/>
          <w:sz w:val="28"/>
        </w:rPr>
        <w:t xml:space="preserve">Hobbies and talents: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13DD35EE" w14:textId="77777777" w:rsidR="004C1700" w:rsidRPr="00C05AEE" w:rsidRDefault="004C1700" w:rsidP="00E261B2">
      <w:pPr>
        <w:spacing w:line="276" w:lineRule="auto"/>
        <w:jc w:val="center"/>
        <w:rPr>
          <w:rFonts w:ascii="Californian FB" w:hAnsi="Californian FB"/>
          <w:sz w:val="28"/>
          <w:u w:val="single"/>
        </w:rPr>
      </w:pPr>
    </w:p>
    <w:p w14:paraId="286AB411" w14:textId="77777777" w:rsidR="004C1700" w:rsidRPr="00C05AEE" w:rsidRDefault="004C1700" w:rsidP="004C1700">
      <w:pPr>
        <w:jc w:val="center"/>
        <w:rPr>
          <w:rFonts w:ascii="Californian FB" w:hAnsi="Californian FB"/>
          <w:sz w:val="48"/>
          <w:u w:val="single"/>
        </w:rPr>
      </w:pPr>
    </w:p>
    <w:p w14:paraId="208ACA64" w14:textId="77777777" w:rsidR="00297EF8" w:rsidRPr="00C05AEE" w:rsidRDefault="00297EF8" w:rsidP="004C1700">
      <w:pPr>
        <w:jc w:val="center"/>
        <w:rPr>
          <w:rFonts w:ascii="Californian FB" w:hAnsi="Californian FB"/>
          <w:sz w:val="48"/>
          <w:u w:val="single"/>
        </w:rPr>
      </w:pPr>
    </w:p>
    <w:p w14:paraId="07832C7B" w14:textId="77777777" w:rsidR="00297EF8" w:rsidRPr="00C05AEE" w:rsidRDefault="00297EF8" w:rsidP="004C1700">
      <w:pPr>
        <w:jc w:val="center"/>
        <w:rPr>
          <w:rFonts w:ascii="Californian FB" w:hAnsi="Californian FB"/>
          <w:sz w:val="48"/>
          <w:u w:val="single"/>
        </w:rPr>
      </w:pPr>
    </w:p>
    <w:p w14:paraId="4E4E2F78" w14:textId="77777777" w:rsidR="00297EF8" w:rsidRPr="00C05AEE" w:rsidRDefault="00297EF8" w:rsidP="004C1700">
      <w:pPr>
        <w:jc w:val="center"/>
        <w:rPr>
          <w:rFonts w:ascii="Californian FB" w:hAnsi="Californian FB"/>
          <w:sz w:val="48"/>
          <w:u w:val="single"/>
        </w:rPr>
      </w:pPr>
    </w:p>
    <w:p w14:paraId="287FDEB2" w14:textId="77777777" w:rsidR="00CE3D78" w:rsidRPr="00C05AEE" w:rsidRDefault="00CE3D78" w:rsidP="00E261B2">
      <w:pPr>
        <w:rPr>
          <w:rFonts w:ascii="Californian FB" w:hAnsi="Californian FB"/>
          <w:sz w:val="48"/>
          <w:u w:val="single"/>
        </w:rPr>
      </w:pPr>
    </w:p>
    <w:p w14:paraId="4C8F0CCF" w14:textId="77777777" w:rsidR="004C1700" w:rsidRPr="00C05AEE" w:rsidRDefault="004C1700" w:rsidP="004C1700">
      <w:pPr>
        <w:jc w:val="center"/>
        <w:rPr>
          <w:rFonts w:ascii="Californian FB" w:hAnsi="Californian FB"/>
          <w:sz w:val="48"/>
          <w:u w:val="single"/>
        </w:rPr>
      </w:pPr>
      <w:r w:rsidRPr="00C05AEE">
        <w:rPr>
          <w:rFonts w:ascii="Californian FB" w:hAnsi="Californian FB"/>
          <w:sz w:val="48"/>
          <w:u w:val="single"/>
        </w:rPr>
        <w:lastRenderedPageBreak/>
        <w:t>About memorials</w:t>
      </w:r>
    </w:p>
    <w:p w14:paraId="26EB393E" w14:textId="77777777" w:rsidR="004C1700" w:rsidRPr="00C05AEE" w:rsidRDefault="004C1700" w:rsidP="004C1700">
      <w:pPr>
        <w:jc w:val="center"/>
        <w:rPr>
          <w:rFonts w:ascii="Californian FB" w:hAnsi="Californian FB"/>
          <w:sz w:val="28"/>
        </w:rPr>
      </w:pPr>
      <w:r w:rsidRPr="00C05AEE">
        <w:rPr>
          <w:rFonts w:ascii="Californian FB" w:hAnsi="Californian FB"/>
          <w:sz w:val="28"/>
        </w:rPr>
        <w:t xml:space="preserve">Memorials are </w:t>
      </w:r>
      <w:r w:rsidRPr="00C05AEE">
        <w:rPr>
          <w:rFonts w:ascii="Californian FB" w:hAnsi="Californian FB"/>
          <w:sz w:val="28"/>
          <w:u w:val="single"/>
        </w:rPr>
        <w:t>donations</w:t>
      </w:r>
      <w:r w:rsidRPr="00C05AEE">
        <w:rPr>
          <w:rFonts w:ascii="Californian FB" w:hAnsi="Californian FB"/>
          <w:sz w:val="28"/>
        </w:rPr>
        <w:t xml:space="preserve"> given in memory of the deceased. </w:t>
      </w:r>
    </w:p>
    <w:p w14:paraId="28FFC369" w14:textId="77777777" w:rsidR="004C1700" w:rsidRDefault="004C1700" w:rsidP="004C1700">
      <w:pPr>
        <w:jc w:val="center"/>
        <w:rPr>
          <w:rFonts w:ascii="Californian FB" w:hAnsi="Californian FB"/>
          <w:sz w:val="28"/>
        </w:rPr>
      </w:pPr>
      <w:r w:rsidRPr="00C05AEE">
        <w:rPr>
          <w:rFonts w:ascii="Californian FB" w:hAnsi="Californian FB"/>
          <w:sz w:val="28"/>
        </w:rPr>
        <w:t xml:space="preserve">The funeral home will have envelopes </w:t>
      </w:r>
      <w:proofErr w:type="gramStart"/>
      <w:r w:rsidRPr="00C05AEE">
        <w:rPr>
          <w:rFonts w:ascii="Californian FB" w:hAnsi="Californian FB"/>
          <w:sz w:val="28"/>
        </w:rPr>
        <w:t>to</w:t>
      </w:r>
      <w:proofErr w:type="gramEnd"/>
      <w:r w:rsidRPr="00C05AEE">
        <w:rPr>
          <w:rFonts w:ascii="Californian FB" w:hAnsi="Californian FB"/>
          <w:sz w:val="28"/>
        </w:rPr>
        <w:t xml:space="preserve"> major charities.</w:t>
      </w:r>
    </w:p>
    <w:p w14:paraId="76F85C59" w14:textId="77777777" w:rsidR="00E261B2" w:rsidRPr="00C05AEE" w:rsidRDefault="00E261B2" w:rsidP="004C1700">
      <w:pPr>
        <w:jc w:val="center"/>
        <w:rPr>
          <w:rFonts w:ascii="Californian FB" w:hAnsi="Californian FB"/>
          <w:sz w:val="28"/>
        </w:rPr>
      </w:pPr>
    </w:p>
    <w:p w14:paraId="30FBADEE" w14:textId="77777777" w:rsidR="004C1700" w:rsidRPr="00C05AEE" w:rsidRDefault="004C1700" w:rsidP="004C1700">
      <w:pPr>
        <w:jc w:val="center"/>
        <w:rPr>
          <w:rFonts w:ascii="Californian FB" w:hAnsi="Californian FB"/>
          <w:sz w:val="28"/>
        </w:rPr>
      </w:pPr>
    </w:p>
    <w:p w14:paraId="424C5702" w14:textId="77777777" w:rsidR="004C1700" w:rsidRPr="00C05AEE" w:rsidRDefault="004C1700" w:rsidP="004C1700">
      <w:pPr>
        <w:rPr>
          <w:rFonts w:ascii="Californian FB" w:hAnsi="Californian FB"/>
          <w:sz w:val="28"/>
        </w:rPr>
      </w:pPr>
      <w:r w:rsidRPr="00C05AEE">
        <w:rPr>
          <w:rFonts w:ascii="Californian FB" w:hAnsi="Californian FB"/>
          <w:sz w:val="28"/>
        </w:rPr>
        <w:t>I would request that memorials be given to the following charity(s) or other special requests i.e. “In lieu of flowers, take your family dinner” or “In lieu of flowers, save your money.”</w:t>
      </w:r>
    </w:p>
    <w:p w14:paraId="05B2AF83"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303E884"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37FBE513" w14:textId="77777777" w:rsidR="004C1700" w:rsidRPr="00C05AEE" w:rsidRDefault="004C1700" w:rsidP="004C1700">
      <w:pPr>
        <w:rPr>
          <w:rFonts w:ascii="Californian FB" w:hAnsi="Californian FB"/>
          <w:sz w:val="28"/>
          <w:u w:val="single"/>
        </w:rPr>
      </w:pP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p w14:paraId="558FCA91" w14:textId="77777777" w:rsidR="004C1700" w:rsidRPr="00C05AEE" w:rsidRDefault="004C1700" w:rsidP="004C1700">
      <w:pPr>
        <w:rPr>
          <w:rFonts w:ascii="Californian FB" w:hAnsi="Californian FB"/>
          <w:sz w:val="28"/>
        </w:rPr>
      </w:pPr>
      <w:r w:rsidRPr="00C05AEE">
        <w:rPr>
          <w:rFonts w:ascii="Californian FB" w:hAnsi="Californian FB"/>
          <w:sz w:val="28"/>
        </w:rPr>
        <w:t xml:space="preserve"> </w:t>
      </w:r>
    </w:p>
    <w:p w14:paraId="085AED27" w14:textId="77777777" w:rsidR="004C1700" w:rsidRPr="00C05AEE" w:rsidRDefault="004C1700" w:rsidP="004C1700">
      <w:pPr>
        <w:rPr>
          <w:rFonts w:ascii="Californian FB" w:hAnsi="Californian FB"/>
          <w:sz w:val="28"/>
        </w:rPr>
      </w:pPr>
    </w:p>
    <w:p w14:paraId="2348A7CB" w14:textId="77777777" w:rsidR="004C1700" w:rsidRPr="00C05AEE" w:rsidRDefault="004C1700" w:rsidP="004C1700">
      <w:pPr>
        <w:rPr>
          <w:rFonts w:ascii="Californian FB" w:hAnsi="Californian FB"/>
          <w:sz w:val="28"/>
        </w:rPr>
      </w:pPr>
    </w:p>
    <w:p w14:paraId="3559DA2F" w14:textId="77777777" w:rsidR="004C1700" w:rsidRPr="00C05AEE" w:rsidRDefault="004C1700" w:rsidP="004C1700">
      <w:pPr>
        <w:rPr>
          <w:rFonts w:ascii="Californian FB" w:hAnsi="Californian FB"/>
          <w:sz w:val="28"/>
          <w:u w:val="single"/>
        </w:rPr>
      </w:pPr>
      <w:r w:rsidRPr="00C05AEE">
        <w:rPr>
          <w:rFonts w:ascii="Californian FB" w:hAnsi="Californian FB"/>
          <w:sz w:val="28"/>
        </w:rPr>
        <w:t xml:space="preserve"> </w:t>
      </w:r>
      <w:proofErr w:type="gramStart"/>
      <w:r w:rsidRPr="00C05AEE">
        <w:rPr>
          <w:rFonts w:ascii="Californian FB" w:hAnsi="Californian FB"/>
          <w:sz w:val="28"/>
        </w:rPr>
        <w:t xml:space="preserve">Signed  </w:t>
      </w:r>
      <w:r w:rsidRPr="00C05AEE">
        <w:rPr>
          <w:rFonts w:ascii="Californian FB" w:hAnsi="Californian FB"/>
          <w:sz w:val="28"/>
          <w:u w:val="single"/>
        </w:rPr>
        <w:tab/>
      </w:r>
      <w:proofErr w:type="gramEnd"/>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rPr>
        <w:tab/>
        <w:t xml:space="preserve">Date   </w:t>
      </w:r>
      <w:r w:rsidRPr="00C05AEE">
        <w:rPr>
          <w:rFonts w:ascii="Californian FB" w:hAnsi="Californian FB"/>
          <w:sz w:val="28"/>
          <w:u w:val="single"/>
        </w:rPr>
        <w:tab/>
      </w:r>
      <w:r w:rsidRPr="00C05AEE">
        <w:rPr>
          <w:rFonts w:ascii="Californian FB" w:hAnsi="Californian FB"/>
          <w:sz w:val="28"/>
          <w:u w:val="single"/>
        </w:rPr>
        <w:tab/>
      </w:r>
      <w:r w:rsidRPr="00C05AEE">
        <w:rPr>
          <w:rFonts w:ascii="Californian FB" w:hAnsi="Californian FB"/>
          <w:sz w:val="28"/>
          <w:u w:val="single"/>
        </w:rPr>
        <w:tab/>
      </w:r>
    </w:p>
    <w:sectPr w:rsidR="004C1700" w:rsidRPr="00C05AEE" w:rsidSect="004C1700">
      <w:footerReference w:type="even" r:id="rId8"/>
      <w:footerReference w:type="default" r:id="rId9"/>
      <w:pgSz w:w="12240" w:h="15840"/>
      <w:pgMar w:top="720" w:right="720" w:bottom="720" w:left="99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B0AA8" w14:textId="77777777" w:rsidR="008D5EE7" w:rsidRDefault="008D5EE7">
      <w:r>
        <w:separator/>
      </w:r>
    </w:p>
  </w:endnote>
  <w:endnote w:type="continuationSeparator" w:id="0">
    <w:p w14:paraId="15359DAA" w14:textId="77777777" w:rsidR="008D5EE7" w:rsidRDefault="008D5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fornian FB">
    <w:panose1 w:val="0207040306080B030204"/>
    <w:charset w:val="00"/>
    <w:family w:val="roman"/>
    <w:pitch w:val="variable"/>
    <w:sig w:usb0="00000003" w:usb1="00000000" w:usb2="00000000" w:usb3="00000000" w:csb0="00000001" w:csb1="00000000"/>
  </w:font>
  <w:font w:name="Apple LiSung Light">
    <w:charset w:val="51"/>
    <w:family w:val="auto"/>
    <w:pitch w:val="variable"/>
    <w:sig w:usb0="00000001" w:usb1="00000000" w:usb2="01000408" w:usb3="00000000" w:csb0="00100000" w:csb1="00000000"/>
  </w:font>
  <w:font w:name="Webdings">
    <w:panose1 w:val="05030102010509060703"/>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C6586" w14:textId="77777777" w:rsidR="004C1700" w:rsidRDefault="004C1700" w:rsidP="004C17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8CFA151" w14:textId="77777777" w:rsidR="004C1700" w:rsidRDefault="004C17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2EAAD" w14:textId="77777777" w:rsidR="004C1700" w:rsidRDefault="004C1700" w:rsidP="004C17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A5D7E">
      <w:rPr>
        <w:rStyle w:val="PageNumber"/>
        <w:noProof/>
      </w:rPr>
      <w:t>2</w:t>
    </w:r>
    <w:r>
      <w:rPr>
        <w:rStyle w:val="PageNumber"/>
      </w:rPr>
      <w:fldChar w:fldCharType="end"/>
    </w:r>
  </w:p>
  <w:p w14:paraId="4CA1C610" w14:textId="77777777" w:rsidR="004C1700" w:rsidRDefault="004C17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F962F" w14:textId="77777777" w:rsidR="008D5EE7" w:rsidRDefault="008D5EE7">
      <w:r>
        <w:separator/>
      </w:r>
    </w:p>
  </w:footnote>
  <w:footnote w:type="continuationSeparator" w:id="0">
    <w:p w14:paraId="795CBEE5" w14:textId="77777777" w:rsidR="008D5EE7" w:rsidRDefault="008D5E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000C"/>
    <w:multiLevelType w:val="multilevel"/>
    <w:tmpl w:val="4364C89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7074549"/>
    <w:multiLevelType w:val="multilevel"/>
    <w:tmpl w:val="8782F58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DCC018A"/>
    <w:multiLevelType w:val="hybridMultilevel"/>
    <w:tmpl w:val="ADCA8992"/>
    <w:lvl w:ilvl="0" w:tplc="0409000F">
      <w:start w:val="1"/>
      <w:numFmt w:val="decimal"/>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E2E2E1D"/>
    <w:multiLevelType w:val="hybridMultilevel"/>
    <w:tmpl w:val="B6184822"/>
    <w:lvl w:ilvl="0" w:tplc="0409000F">
      <w:start w:val="1"/>
      <w:numFmt w:val="decimal"/>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08D283E"/>
    <w:multiLevelType w:val="multilevel"/>
    <w:tmpl w:val="8782F58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1AD5A1A"/>
    <w:multiLevelType w:val="multilevel"/>
    <w:tmpl w:val="ADCA8992"/>
    <w:lvl w:ilvl="0">
      <w:start w:val="1"/>
      <w:numFmt w:val="decimal"/>
      <w:lvlText w:val="%1."/>
      <w:lvlJc w:val="left"/>
      <w:pPr>
        <w:tabs>
          <w:tab w:val="num" w:pos="720"/>
        </w:tabs>
        <w:ind w:left="720" w:hanging="360"/>
      </w:pPr>
      <w:rPr>
        <w:rFonts w:hint="default"/>
        <w:u w:val="no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6A86D25"/>
    <w:multiLevelType w:val="multilevel"/>
    <w:tmpl w:val="8782F58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FBD502D"/>
    <w:multiLevelType w:val="multilevel"/>
    <w:tmpl w:val="C4544B6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251B4785"/>
    <w:multiLevelType w:val="multilevel"/>
    <w:tmpl w:val="8782F58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2A820882"/>
    <w:multiLevelType w:val="multilevel"/>
    <w:tmpl w:val="8782F58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2AA5360B"/>
    <w:multiLevelType w:val="multilevel"/>
    <w:tmpl w:val="C4544B6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36192B42"/>
    <w:multiLevelType w:val="multilevel"/>
    <w:tmpl w:val="C4544B6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4BCB6762"/>
    <w:multiLevelType w:val="multilevel"/>
    <w:tmpl w:val="C4544B6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4E793D30"/>
    <w:multiLevelType w:val="hybridMultilevel"/>
    <w:tmpl w:val="4364C89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21374C9"/>
    <w:multiLevelType w:val="hybridMultilevel"/>
    <w:tmpl w:val="C4544B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EE42670"/>
    <w:multiLevelType w:val="multilevel"/>
    <w:tmpl w:val="C4544B6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5F103D60"/>
    <w:multiLevelType w:val="hybridMultilevel"/>
    <w:tmpl w:val="D854D0F0"/>
    <w:lvl w:ilvl="0" w:tplc="0409000F">
      <w:start w:val="1"/>
      <w:numFmt w:val="decimal"/>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6CA32A7"/>
    <w:multiLevelType w:val="multilevel"/>
    <w:tmpl w:val="C4544B6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9A522DB"/>
    <w:multiLevelType w:val="multilevel"/>
    <w:tmpl w:val="8782F58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729A5B7D"/>
    <w:multiLevelType w:val="multilevel"/>
    <w:tmpl w:val="CF4ACEA6"/>
    <w:lvl w:ilvl="0">
      <w:start w:val="1"/>
      <w:numFmt w:val="decimal"/>
      <w:lvlText w:val="%1."/>
      <w:lvlJc w:val="left"/>
      <w:pPr>
        <w:tabs>
          <w:tab w:val="num" w:pos="720"/>
        </w:tabs>
        <w:ind w:left="720" w:hanging="360"/>
      </w:pPr>
      <w:rPr>
        <w:rFonts w:hint="default"/>
        <w:u w:val="no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7C0104A4"/>
    <w:multiLevelType w:val="multilevel"/>
    <w:tmpl w:val="CF4ACEA6"/>
    <w:lvl w:ilvl="0">
      <w:start w:val="1"/>
      <w:numFmt w:val="decimal"/>
      <w:lvlText w:val="%1."/>
      <w:lvlJc w:val="left"/>
      <w:pPr>
        <w:tabs>
          <w:tab w:val="num" w:pos="720"/>
        </w:tabs>
        <w:ind w:left="720" w:hanging="360"/>
      </w:pPr>
      <w:rPr>
        <w:rFonts w:hint="default"/>
        <w:u w:val="no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7C22729F"/>
    <w:multiLevelType w:val="hybridMultilevel"/>
    <w:tmpl w:val="423091FC"/>
    <w:lvl w:ilvl="0" w:tplc="0409000F">
      <w:start w:val="1"/>
      <w:numFmt w:val="decimal"/>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41182325">
    <w:abstractNumId w:val="14"/>
  </w:num>
  <w:num w:numId="2" w16cid:durableId="67004256">
    <w:abstractNumId w:val="3"/>
  </w:num>
  <w:num w:numId="3" w16cid:durableId="318583211">
    <w:abstractNumId w:val="2"/>
  </w:num>
  <w:num w:numId="4" w16cid:durableId="400175637">
    <w:abstractNumId w:val="20"/>
  </w:num>
  <w:num w:numId="5" w16cid:durableId="501511670">
    <w:abstractNumId w:val="19"/>
  </w:num>
  <w:num w:numId="6" w16cid:durableId="810368435">
    <w:abstractNumId w:val="16"/>
  </w:num>
  <w:num w:numId="7" w16cid:durableId="821042063">
    <w:abstractNumId w:val="5"/>
  </w:num>
  <w:num w:numId="8" w16cid:durableId="2126076977">
    <w:abstractNumId w:val="13"/>
  </w:num>
  <w:num w:numId="9" w16cid:durableId="235289180">
    <w:abstractNumId w:val="0"/>
  </w:num>
  <w:num w:numId="10" w16cid:durableId="427624866">
    <w:abstractNumId w:val="21"/>
  </w:num>
  <w:num w:numId="11" w16cid:durableId="770666096">
    <w:abstractNumId w:val="8"/>
  </w:num>
  <w:num w:numId="12" w16cid:durableId="292058751">
    <w:abstractNumId w:val="1"/>
  </w:num>
  <w:num w:numId="13" w16cid:durableId="1045831237">
    <w:abstractNumId w:val="4"/>
  </w:num>
  <w:num w:numId="14" w16cid:durableId="31345337">
    <w:abstractNumId w:val="9"/>
  </w:num>
  <w:num w:numId="15" w16cid:durableId="1340740658">
    <w:abstractNumId w:val="18"/>
  </w:num>
  <w:num w:numId="16" w16cid:durableId="2110730700">
    <w:abstractNumId w:val="6"/>
  </w:num>
  <w:num w:numId="17" w16cid:durableId="438527820">
    <w:abstractNumId w:val="15"/>
  </w:num>
  <w:num w:numId="18" w16cid:durableId="189297648">
    <w:abstractNumId w:val="12"/>
  </w:num>
  <w:num w:numId="19" w16cid:durableId="323626027">
    <w:abstractNumId w:val="10"/>
  </w:num>
  <w:num w:numId="20" w16cid:durableId="1250388146">
    <w:abstractNumId w:val="11"/>
  </w:num>
  <w:num w:numId="21" w16cid:durableId="1236209698">
    <w:abstractNumId w:val="17"/>
  </w:num>
  <w:num w:numId="22" w16cid:durableId="2276163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3E8"/>
    <w:rsid w:val="001834EE"/>
    <w:rsid w:val="00277E2A"/>
    <w:rsid w:val="00297EF8"/>
    <w:rsid w:val="003D2594"/>
    <w:rsid w:val="003D572F"/>
    <w:rsid w:val="0043546F"/>
    <w:rsid w:val="004C1700"/>
    <w:rsid w:val="007E2738"/>
    <w:rsid w:val="00874DD2"/>
    <w:rsid w:val="008A5D7E"/>
    <w:rsid w:val="008D5EE7"/>
    <w:rsid w:val="008E3225"/>
    <w:rsid w:val="00A06539"/>
    <w:rsid w:val="00A10B92"/>
    <w:rsid w:val="00B15488"/>
    <w:rsid w:val="00C05AEE"/>
    <w:rsid w:val="00CE3D78"/>
    <w:rsid w:val="00E261B2"/>
    <w:rsid w:val="00FD7E42"/>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4E304436"/>
  <w15:chartTrackingRefBased/>
  <w15:docId w15:val="{C75F88A6-FA51-46BF-A17D-93DAC9B9D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95E"/>
    <w:rPr>
      <w:sz w:val="24"/>
      <w:szCs w:val="24"/>
    </w:rPr>
  </w:style>
  <w:style w:type="character" w:default="1" w:styleId="DefaultParagraphFont">
    <w:name w:val="Default Paragraph Font"/>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Footer">
    <w:name w:val="footer"/>
    <w:basedOn w:val="Normal"/>
    <w:semiHidden/>
    <w:rsid w:val="00B35E10"/>
    <w:pPr>
      <w:tabs>
        <w:tab w:val="center" w:pos="4320"/>
        <w:tab w:val="right" w:pos="8640"/>
      </w:tabs>
    </w:pPr>
  </w:style>
  <w:style w:type="character" w:styleId="PageNumber">
    <w:name w:val="page number"/>
    <w:basedOn w:val="DefaultParagraphFont"/>
    <w:rsid w:val="00B35E10"/>
  </w:style>
  <w:style w:type="paragraph" w:styleId="Header">
    <w:name w:val="header"/>
    <w:basedOn w:val="Normal"/>
    <w:rsid w:val="002D21B1"/>
    <w:pPr>
      <w:tabs>
        <w:tab w:val="center" w:pos="4320"/>
        <w:tab w:val="right" w:pos="8640"/>
      </w:tabs>
    </w:pPr>
  </w:style>
  <w:style w:type="character" w:styleId="Hyperlink">
    <w:name w:val="Hyperlink"/>
    <w:uiPriority w:val="99"/>
    <w:semiHidden/>
    <w:unhideWhenUsed/>
    <w:rsid w:val="009F470D"/>
    <w:rPr>
      <w:color w:val="0000FF"/>
      <w:u w:val="single"/>
    </w:rPr>
  </w:style>
  <w:style w:type="paragraph" w:styleId="BalloonText">
    <w:name w:val="Balloon Text"/>
    <w:basedOn w:val="Normal"/>
    <w:link w:val="BalloonTextChar"/>
    <w:uiPriority w:val="99"/>
    <w:semiHidden/>
    <w:unhideWhenUsed/>
    <w:rsid w:val="001834EE"/>
    <w:rPr>
      <w:rFonts w:ascii="Tahoma" w:hAnsi="Tahoma" w:cs="Tahoma"/>
      <w:sz w:val="16"/>
      <w:szCs w:val="16"/>
    </w:rPr>
  </w:style>
  <w:style w:type="character" w:customStyle="1" w:styleId="BalloonTextChar">
    <w:name w:val="Balloon Text Char"/>
    <w:link w:val="BalloonText"/>
    <w:uiPriority w:val="99"/>
    <w:semiHidden/>
    <w:rsid w:val="001834E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socialsecurity.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ND%20SHOULD%20WE%20DIE%201:And%20should%20we%20di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And should we die</Template>
  <TotalTime>0</TotalTime>
  <Pages>29</Pages>
  <Words>3491</Words>
  <Characters>19899</Characters>
  <Application>Microsoft Office Word</Application>
  <DocSecurity>4</DocSecurity>
  <Lines>165</Lines>
  <Paragraphs>46</Paragraphs>
  <ScaleCrop>false</ScaleCrop>
  <HeadingPairs>
    <vt:vector size="2" baseType="variant">
      <vt:variant>
        <vt:lpstr>Title</vt:lpstr>
      </vt:variant>
      <vt:variant>
        <vt:i4>1</vt:i4>
      </vt:variant>
    </vt:vector>
  </HeadingPairs>
  <TitlesOfParts>
    <vt:vector size="1" baseType="lpstr">
      <vt:lpstr>And should we die…</vt:lpstr>
    </vt:vector>
  </TitlesOfParts>
  <Company>MM&amp;G, L.L.C.</Company>
  <LinksUpToDate>false</LinksUpToDate>
  <CharactersWithSpaces>23344</CharactersWithSpaces>
  <SharedDoc>false</SharedDoc>
  <HLinks>
    <vt:vector size="6" baseType="variant">
      <vt:variant>
        <vt:i4>2228267</vt:i4>
      </vt:variant>
      <vt:variant>
        <vt:i4>0</vt:i4>
      </vt:variant>
      <vt:variant>
        <vt:i4>0</vt:i4>
      </vt:variant>
      <vt:variant>
        <vt:i4>5</vt:i4>
      </vt:variant>
      <vt:variant>
        <vt:lpwstr>http://www.socialsecurity.gov/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 should we die…</dc:title>
  <dc:subject/>
  <dc:creator>Mindy Davis</dc:creator>
  <cp:keywords/>
  <cp:lastModifiedBy>Galbraith, Kimball</cp:lastModifiedBy>
  <cp:revision>2</cp:revision>
  <cp:lastPrinted>2020-03-11T23:15:00Z</cp:lastPrinted>
  <dcterms:created xsi:type="dcterms:W3CDTF">2026-03-20T21:41:00Z</dcterms:created>
  <dcterms:modified xsi:type="dcterms:W3CDTF">2026-03-20T21:41:00Z</dcterms:modified>
</cp:coreProperties>
</file>